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219" w:rsidRDefault="00FD4219" w:rsidP="00D66AD8">
      <w:pPr>
        <w:jc w:val="center"/>
        <w:rPr>
          <w:rFonts w:ascii="Times New Roman" w:hAnsi="Times New Roman"/>
          <w:b/>
          <w:sz w:val="48"/>
          <w:szCs w:val="48"/>
        </w:rPr>
      </w:pPr>
      <w:r>
        <w:rPr>
          <w:rFonts w:ascii="Times New Roman" w:hAnsi="Times New Roman"/>
          <w:b/>
          <w:noProof/>
          <w:sz w:val="48"/>
          <w:szCs w:val="48"/>
        </w:rPr>
        <w:softHyphen/>
      </w:r>
      <w:r>
        <w:rPr>
          <w:rFonts w:ascii="Times New Roman" w:hAnsi="Times New Roman"/>
          <w:b/>
          <w:noProof/>
          <w:sz w:val="48"/>
          <w:szCs w:val="48"/>
        </w:rPr>
        <w:softHyphen/>
      </w:r>
      <w:r>
        <w:rPr>
          <w:rFonts w:ascii="Times New Roman" w:hAnsi="Times New Roman"/>
          <w:b/>
          <w:noProof/>
          <w:sz w:val="48"/>
          <w:szCs w:val="48"/>
        </w:rPr>
        <w:softHyphen/>
      </w:r>
      <w:r w:rsidRPr="0060777B">
        <w:rPr>
          <w:rFonts w:ascii="Times New Roman" w:hAnsi="Times New Roman"/>
          <w:b/>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i1025" type="#_x0000_t75" style="width:423pt;height:204.75pt;visibility:visible">
            <v:imagedata r:id="rId6" o:title=""/>
          </v:shape>
        </w:pict>
      </w:r>
    </w:p>
    <w:p w:rsidR="00FD4219" w:rsidRPr="00D66AD8" w:rsidRDefault="00FD4219" w:rsidP="00D66AD8">
      <w:pPr>
        <w:jc w:val="center"/>
        <w:rPr>
          <w:rFonts w:ascii="Times New Roman" w:hAnsi="Times New Roman"/>
          <w:sz w:val="48"/>
          <w:szCs w:val="48"/>
        </w:rPr>
      </w:pPr>
      <w:r>
        <w:rPr>
          <w:rFonts w:ascii="Times New Roman" w:hAnsi="Times New Roman"/>
          <w:sz w:val="48"/>
          <w:szCs w:val="48"/>
        </w:rPr>
        <w:t>MANUAL DE USUARIO</w:t>
      </w:r>
    </w:p>
    <w:p w:rsidR="00FD4219" w:rsidRPr="00CB7BE4" w:rsidRDefault="00FD4219" w:rsidP="00D66AD8">
      <w:pPr>
        <w:rPr>
          <w:rFonts w:ascii="Times New Roman" w:hAnsi="Times New Roman"/>
          <w:sz w:val="40"/>
          <w:szCs w:val="40"/>
          <w:u w:val="single"/>
        </w:rPr>
      </w:pPr>
      <w:r w:rsidRPr="00CB7BE4">
        <w:rPr>
          <w:rFonts w:ascii="Times New Roman" w:hAnsi="Times New Roman"/>
          <w:sz w:val="40"/>
          <w:szCs w:val="40"/>
          <w:u w:val="single"/>
        </w:rPr>
        <w:t>Integrante:</w:t>
      </w:r>
    </w:p>
    <w:p w:rsidR="00FD4219" w:rsidRPr="00265F3A" w:rsidRDefault="00FD4219" w:rsidP="00D66AD8">
      <w:pPr>
        <w:ind w:left="1416" w:firstLine="708"/>
        <w:rPr>
          <w:rFonts w:ascii="Times New Roman" w:hAnsi="Times New Roman"/>
          <w:sz w:val="40"/>
          <w:szCs w:val="40"/>
        </w:rPr>
      </w:pPr>
      <w:r>
        <w:rPr>
          <w:rFonts w:ascii="Times New Roman" w:hAnsi="Times New Roman"/>
          <w:sz w:val="40"/>
          <w:szCs w:val="40"/>
        </w:rPr>
        <w:t xml:space="preserve">Mattos Ignacio </w:t>
      </w:r>
    </w:p>
    <w:p w:rsidR="00FD4219" w:rsidRDefault="00FD4219" w:rsidP="00D66AD8">
      <w:pPr>
        <w:rPr>
          <w:rFonts w:ascii="Times New Roman" w:hAnsi="Times New Roman"/>
          <w:sz w:val="40"/>
          <w:szCs w:val="40"/>
          <w:u w:val="single"/>
        </w:rPr>
      </w:pPr>
      <w:r w:rsidRPr="00CB7BE4">
        <w:rPr>
          <w:rFonts w:ascii="Times New Roman" w:hAnsi="Times New Roman"/>
          <w:sz w:val="40"/>
          <w:szCs w:val="40"/>
          <w:u w:val="single"/>
        </w:rPr>
        <w:t>Materia:</w:t>
      </w:r>
    </w:p>
    <w:p w:rsidR="00FD4219" w:rsidRDefault="00FD4219" w:rsidP="00D66AD8">
      <w:pPr>
        <w:rPr>
          <w:rFonts w:ascii="Times New Roman" w:hAnsi="Times New Roman"/>
          <w:sz w:val="40"/>
          <w:szCs w:val="40"/>
        </w:rPr>
      </w:pPr>
      <w:r>
        <w:rPr>
          <w:rFonts w:ascii="Times New Roman" w:hAnsi="Times New Roman"/>
          <w:sz w:val="40"/>
          <w:szCs w:val="40"/>
        </w:rPr>
        <w:t xml:space="preserve">Análisis de Sistemas, </w:t>
      </w:r>
    </w:p>
    <w:p w:rsidR="00FD4219" w:rsidRPr="00265F3A" w:rsidRDefault="00FD4219" w:rsidP="00D66AD8">
      <w:pPr>
        <w:rPr>
          <w:rFonts w:ascii="Times New Roman" w:hAnsi="Times New Roman"/>
          <w:sz w:val="40"/>
          <w:szCs w:val="40"/>
        </w:rPr>
      </w:pPr>
      <w:r>
        <w:rPr>
          <w:rFonts w:ascii="Times New Roman" w:hAnsi="Times New Roman"/>
          <w:sz w:val="40"/>
          <w:szCs w:val="40"/>
        </w:rPr>
        <w:t>Paradigmas Orientado a Objetos</w:t>
      </w:r>
    </w:p>
    <w:p w:rsidR="00FD4219" w:rsidRPr="00265F3A" w:rsidRDefault="00FD4219" w:rsidP="00D66AD8">
      <w:pPr>
        <w:rPr>
          <w:rFonts w:ascii="Times New Roman" w:hAnsi="Times New Roman"/>
          <w:sz w:val="40"/>
          <w:szCs w:val="40"/>
        </w:rPr>
      </w:pPr>
    </w:p>
    <w:p w:rsidR="00FD4219" w:rsidRPr="00265F3A" w:rsidRDefault="00FD4219" w:rsidP="00D66AD8">
      <w:pPr>
        <w:rPr>
          <w:rFonts w:ascii="Times New Roman" w:hAnsi="Times New Roman"/>
          <w:sz w:val="40"/>
          <w:szCs w:val="40"/>
        </w:rPr>
      </w:pPr>
      <w:r w:rsidRPr="00CB7BE4">
        <w:rPr>
          <w:rFonts w:ascii="Times New Roman" w:hAnsi="Times New Roman"/>
          <w:sz w:val="40"/>
          <w:szCs w:val="40"/>
          <w:u w:val="single"/>
        </w:rPr>
        <w:t>Profesora:</w:t>
      </w:r>
      <w:r w:rsidRPr="00265F3A">
        <w:rPr>
          <w:rFonts w:ascii="Times New Roman" w:hAnsi="Times New Roman"/>
          <w:sz w:val="40"/>
          <w:szCs w:val="40"/>
        </w:rPr>
        <w:t xml:space="preserve"> Sandra Daujan</w:t>
      </w:r>
    </w:p>
    <w:p w:rsidR="00FD4219" w:rsidRPr="00265F3A" w:rsidRDefault="00FD4219" w:rsidP="00D66AD8">
      <w:pPr>
        <w:rPr>
          <w:rFonts w:ascii="Times New Roman" w:hAnsi="Times New Roman"/>
          <w:sz w:val="40"/>
          <w:szCs w:val="40"/>
        </w:rPr>
      </w:pPr>
    </w:p>
    <w:p w:rsidR="00FD4219" w:rsidRPr="00265F3A" w:rsidRDefault="00FD4219" w:rsidP="00D66AD8">
      <w:pPr>
        <w:rPr>
          <w:rFonts w:ascii="Times New Roman" w:hAnsi="Times New Roman"/>
          <w:sz w:val="40"/>
          <w:szCs w:val="40"/>
        </w:rPr>
      </w:pPr>
      <w:r w:rsidRPr="00CB7BE4">
        <w:rPr>
          <w:rFonts w:ascii="Times New Roman" w:hAnsi="Times New Roman"/>
          <w:sz w:val="40"/>
          <w:szCs w:val="40"/>
          <w:u w:val="single"/>
        </w:rPr>
        <w:t>Año:</w:t>
      </w:r>
      <w:r w:rsidRPr="00265F3A">
        <w:rPr>
          <w:rFonts w:ascii="Times New Roman" w:hAnsi="Times New Roman"/>
          <w:sz w:val="40"/>
          <w:szCs w:val="40"/>
        </w:rPr>
        <w:t xml:space="preserve"> 5to</w:t>
      </w:r>
      <w:r w:rsidRPr="00265F3A">
        <w:rPr>
          <w:rFonts w:ascii="Times New Roman" w:hAnsi="Times New Roman"/>
          <w:sz w:val="40"/>
          <w:szCs w:val="40"/>
        </w:rPr>
        <w:tab/>
      </w:r>
      <w:r w:rsidRPr="00265F3A">
        <w:rPr>
          <w:rFonts w:ascii="Times New Roman" w:hAnsi="Times New Roman"/>
          <w:sz w:val="40"/>
          <w:szCs w:val="40"/>
        </w:rPr>
        <w:tab/>
      </w:r>
      <w:r w:rsidRPr="00265F3A">
        <w:rPr>
          <w:rFonts w:ascii="Times New Roman" w:hAnsi="Times New Roman"/>
          <w:sz w:val="40"/>
          <w:szCs w:val="40"/>
        </w:rPr>
        <w:tab/>
      </w:r>
      <w:r w:rsidRPr="00265F3A">
        <w:rPr>
          <w:rFonts w:ascii="Times New Roman" w:hAnsi="Times New Roman"/>
          <w:sz w:val="40"/>
          <w:szCs w:val="40"/>
        </w:rPr>
        <w:tab/>
      </w:r>
      <w:r w:rsidRPr="00265F3A">
        <w:rPr>
          <w:rFonts w:ascii="Times New Roman" w:hAnsi="Times New Roman"/>
          <w:sz w:val="40"/>
          <w:szCs w:val="40"/>
        </w:rPr>
        <w:tab/>
      </w:r>
      <w:r w:rsidRPr="00265F3A">
        <w:rPr>
          <w:rFonts w:ascii="Times New Roman" w:hAnsi="Times New Roman"/>
          <w:sz w:val="40"/>
          <w:szCs w:val="40"/>
        </w:rPr>
        <w:tab/>
      </w:r>
      <w:r w:rsidRPr="00265F3A">
        <w:rPr>
          <w:rFonts w:ascii="Times New Roman" w:hAnsi="Times New Roman"/>
          <w:sz w:val="40"/>
          <w:szCs w:val="40"/>
        </w:rPr>
        <w:tab/>
      </w:r>
      <w:r w:rsidRPr="00CB7BE4">
        <w:rPr>
          <w:rFonts w:ascii="Times New Roman" w:hAnsi="Times New Roman"/>
          <w:sz w:val="40"/>
          <w:szCs w:val="40"/>
          <w:u w:val="single"/>
        </w:rPr>
        <w:t>División:</w:t>
      </w:r>
      <w:r w:rsidRPr="00265F3A">
        <w:rPr>
          <w:rFonts w:ascii="Times New Roman" w:hAnsi="Times New Roman"/>
          <w:sz w:val="40"/>
          <w:szCs w:val="40"/>
        </w:rPr>
        <w:t xml:space="preserve"> 2da</w:t>
      </w:r>
    </w:p>
    <w:p w:rsidR="00FD4219" w:rsidRPr="00265F3A" w:rsidRDefault="00FD4219" w:rsidP="00D66AD8">
      <w:pPr>
        <w:rPr>
          <w:rFonts w:ascii="Times New Roman" w:hAnsi="Times New Roman"/>
          <w:sz w:val="40"/>
          <w:szCs w:val="40"/>
        </w:rPr>
      </w:pPr>
    </w:p>
    <w:p w:rsidR="00FD4219" w:rsidRPr="00265F3A" w:rsidRDefault="00FD4219" w:rsidP="00D66AD8">
      <w:pPr>
        <w:tabs>
          <w:tab w:val="left" w:pos="5010"/>
        </w:tabs>
        <w:rPr>
          <w:rFonts w:ascii="Times New Roman" w:hAnsi="Times New Roman"/>
          <w:sz w:val="40"/>
          <w:szCs w:val="40"/>
        </w:rPr>
      </w:pPr>
      <w:r w:rsidRPr="00CB7BE4">
        <w:rPr>
          <w:rFonts w:ascii="Times New Roman" w:hAnsi="Times New Roman"/>
          <w:sz w:val="40"/>
          <w:szCs w:val="40"/>
          <w:u w:val="single"/>
        </w:rPr>
        <w:t>Ciclo lectivo:</w:t>
      </w:r>
      <w:r w:rsidRPr="00265F3A">
        <w:rPr>
          <w:rFonts w:ascii="Times New Roman" w:hAnsi="Times New Roman"/>
          <w:sz w:val="40"/>
          <w:szCs w:val="40"/>
        </w:rPr>
        <w:t xml:space="preserve"> 2016</w:t>
      </w:r>
      <w:r>
        <w:rPr>
          <w:rFonts w:ascii="Times New Roman" w:hAnsi="Times New Roman"/>
          <w:sz w:val="40"/>
          <w:szCs w:val="40"/>
        </w:rPr>
        <w:tab/>
      </w:r>
    </w:p>
    <w:p w:rsidR="00FD4219" w:rsidRDefault="00FD4219">
      <w:pPr>
        <w:rPr>
          <w:rFonts w:ascii="Times New Roman" w:hAnsi="Times New Roman"/>
          <w:sz w:val="30"/>
        </w:rPr>
      </w:pPr>
    </w:p>
    <w:p w:rsidR="00FD4219" w:rsidRDefault="00FD4219">
      <w:r>
        <w:t>Esta pantalla es para permitirnos entrar al sistema. Para entrar se debe ingresar una combinación de caracteres numéricos (la primera vez se ingresa con “</w:t>
      </w:r>
      <w:smartTag w:uri="urn:schemas-microsoft-com:office:smarttags" w:element="metricconverter">
        <w:smartTagPr>
          <w:attr w:name="ProductID" w:val="1234”"/>
        </w:smartTagPr>
        <w:r>
          <w:t>1234”</w:t>
        </w:r>
      </w:smartTag>
      <w:r>
        <w:t>):</w:t>
      </w:r>
    </w:p>
    <w:p w:rsidR="00FD4219" w:rsidRDefault="00FD4219">
      <w:r>
        <w:rPr>
          <w:noProof/>
          <w:lang w:val="es-AR" w:eastAsia="es-AR"/>
        </w:rPr>
        <w:pict>
          <v:line id="_x0000_s1026" style="position:absolute;flip:y;z-index:251720192" from="171pt,238.1pt" to="171pt,261pt">
            <v:stroke endarrow="block"/>
          </v:line>
        </w:pict>
      </w:r>
      <w:r>
        <w:rPr>
          <w:noProof/>
          <w:lang w:val="es-AR" w:eastAsia="es-AR"/>
        </w:rPr>
        <w:pict>
          <v:rect id="4 Rectángulo" o:spid="_x0000_s1027" style="position:absolute;margin-left:118.95pt;margin-top:187.5pt;width:94.5pt;height:51pt;z-index:251580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" filled="f" strokecolor="#f79646" strokeweight="2pt"/>
        </w:pict>
      </w:r>
      <w:r>
        <w:rPr>
          <w:noProof/>
          <w:lang w:val="es-AR" w:eastAsia="es-AR"/>
        </w:rPr>
        <w:pict>
          <v:rect id="2 Rectángulo" o:spid="_x0000_s1028" style="position:absolute;margin-left:123.45pt;margin-top:258.75pt;width:120pt;height:27pt;z-index:251579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" strokecolor="#f79646" strokeweight="2pt">
            <v:textbox style="mso-next-textbox:#2 Rectángulo">
              <w:txbxContent>
                <w:p w:rsidR="00FD4219" w:rsidRDefault="00FD4219" w:rsidP="00120A3D">
                  <w:pPr>
                    <w:jc w:val="center"/>
                  </w:pPr>
                  <w:r>
                    <w:t>Botón DESBLOQUEAR</w:t>
                  </w:r>
                </w:p>
              </w:txbxContent>
            </v:textbox>
          </v:rect>
        </w:pict>
      </w:r>
      <w:r w:rsidRPr="00ED5554">
        <w:rPr>
          <w:noProof/>
          <w:lang w:val="es-AR" w:eastAsia="es-AR"/>
        </w:rPr>
        <w:pict>
          <v:shape id="Imagen 1" o:spid="_x0000_i1026" type="#_x0000_t75" style="width:330pt;height:249.75pt;visibility:visible">
            <v:imagedata r:id="rId7" o:title=""/>
          </v:shape>
        </w:pict>
      </w:r>
    </w:p>
    <w:p w:rsidR="00FD4219" w:rsidRDefault="00FD4219"/>
    <w:p w:rsidR="00FD4219" w:rsidRDefault="00FD4219">
      <w:r>
        <w:t>Una vez ingresados los caracteres se presiona el botón DESBLOQUEAR. Si la contraseña es correcta ingresaremos al sistema. Sino, no nos permitirá entrar. Además nos pedirá que ingresemos una contraseña nueva antes de continuar:</w:t>
      </w:r>
    </w:p>
    <w:p w:rsidR="00FD4219" w:rsidRPr="005C77C8" w:rsidRDefault="00FD4219">
      <w:r>
        <w:pict>
          <v:shape id="_x0000_i1027" type="#_x0000_t75" style="width:272.25pt;height:108.75pt">
            <v:imagedata r:id="rId8" o:title=""/>
          </v:shape>
        </w:pict>
      </w:r>
    </w:p>
    <w:p w:rsidR="00FD4219" w:rsidRDefault="00FD4219"/>
    <w:p w:rsidR="00FD4219" w:rsidRDefault="00FD4219"/>
    <w:p w:rsidR="00FD4219" w:rsidRDefault="00FD4219"/>
    <w:p w:rsidR="00FD4219" w:rsidRDefault="00FD4219"/>
    <w:p w:rsidR="00FD4219" w:rsidRDefault="00FD4219"/>
    <w:p w:rsidR="00FD4219" w:rsidRDefault="00FD4219"/>
    <w:p w:rsidR="00FD4219" w:rsidRDefault="00FD4219"/>
    <w:p w:rsidR="00FD4219" w:rsidRDefault="00FD4219"/>
    <w:p w:rsidR="00FD4219" w:rsidRDefault="00FD4219">
      <w:r>
        <w:t>Esta pantalla nos permite decidir qué acción vamos a realizar</w:t>
      </w:r>
    </w:p>
    <w:p w:rsidR="00FD4219" w:rsidRDefault="00FD4219">
      <w:r>
        <w:rPr>
          <w:noProof/>
          <w:lang w:val="es-AR" w:eastAsia="es-A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34 Conector angular" o:spid="_x0000_s1029" type="#_x0000_t34" style="position:absolute;margin-left:348.45pt;margin-top:271.95pt;width:68.25pt;height:24.75pt;flip:x y;z-index:25160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">
            <v:stroke endarrow="open"/>
          </v:shape>
        </w:pict>
      </w:r>
      <w:r>
        <w:rPr>
          <w:noProof/>
          <w:lang w:val="es-AR" w:eastAsia="es-AR"/>
        </w:rPr>
        <w:pict>
          <v:shape id="33 Conector angular" o:spid="_x0000_s1030" type="#_x0000_t34" style="position:absolute;margin-left:348.45pt;margin-top:216.3pt;width:68.25pt;height:11.25pt;flip:x y;z-index:25160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">
            <v:stroke endarrow="open"/>
          </v:shape>
        </w:pict>
      </w:r>
      <w:r>
        <w:rPr>
          <w:noProof/>
          <w:lang w:val="es-AR" w:eastAsia="es-AR"/>
        </w:rPr>
        <w:pict>
          <v:shape id="32 Conector angular" o:spid="_x0000_s1031" type="#_x0000_t34" style="position:absolute;margin-left:348.45pt;margin-top:163.2pt;width:68.25pt;height:0;flip:x;z-index:25160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">
            <v:stroke endarrow="open"/>
          </v:shape>
        </w:pict>
      </w:r>
      <w:r>
        <w:rPr>
          <w:noProof/>
          <w:lang w:val="es-AR" w:eastAsia="es-AR"/>
        </w:rPr>
        <w:pict>
          <v:shape id="31 Conector angular" o:spid="_x0000_s1032" type="#_x0000_t34" style="position:absolute;margin-left:348.45pt;margin-top:94.95pt;width:68.25pt;height:12.75pt;flip:x;z-index:25160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">
            <v:stroke endarrow="open"/>
          </v:shape>
        </w:pict>
      </w:r>
      <w:r>
        <w:rPr>
          <w:noProof/>
          <w:lang w:val="es-AR" w:eastAsia="es-AR"/>
        </w:rPr>
        <w:pict>
          <v:shape id="30 Conector angular" o:spid="_x0000_s1033" type="#_x0000_t34" style="position:absolute;margin-left:-5.55pt;margin-top:260.7pt;width:78.75pt;height:6pt;z-index:25160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">
            <v:stroke endarrow="open"/>
          </v:shape>
        </w:pict>
      </w:r>
      <w:r>
        <w:rPr>
          <w:noProof/>
          <w:lang w:val="es-AR" w:eastAsia="es-AR"/>
        </w:rPr>
        <w:pict>
          <v:shape id="29 Conector angular" o:spid="_x0000_s1034" type="#_x0000_t34" style="position:absolute;margin-left:-.3pt;margin-top:209.7pt;width:73.5pt;height:6.75pt;z-index:25160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">
            <v:stroke endarrow="open"/>
          </v:shape>
        </w:pict>
      </w:r>
      <w:r>
        <w:rPr>
          <w:noProof/>
          <w:lang w:val="es-AR" w:eastAsia="es-AR"/>
        </w:rPr>
        <w:pict>
          <v:shape id="28 Conector angular" o:spid="_x0000_s1035" type="#_x0000_t34" style="position:absolute;margin-left:-5.55pt;margin-top:152.7pt;width:78.75pt;height:10.5pt;z-index:25160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">
            <v:stroke endarrow="open"/>
          </v:shape>
        </w:pict>
      </w:r>
      <w:r>
        <w:rPr>
          <w:noProof/>
          <w:lang w:val="es-AR" w:eastAsia="es-AR"/>
        </w:rPr>
        <w:pict>
          <v:shape id="27 Conector angular" o:spid="_x0000_s1036" type="#_x0000_t34" style="position:absolute;margin-left:-5.55pt;margin-top:94.95pt;width:78.75pt;height:12.75pt;z-index:25160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">
            <v:stroke endarrow="open"/>
          </v:shape>
        </w:pict>
      </w:r>
      <w:r>
        <w:rPr>
          <w:noProof/>
          <w:lang w:val="es-AR" w:eastAsia="es-AR"/>
        </w:rPr>
        <w:pict>
          <v:rect id="26 Rectángulo" o:spid="_x0000_s1037" style="position:absolute;margin-left:416.7pt;margin-top:266.7pt;width:90.75pt;height:56.25pt;z-index:251600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" strokecolor="#f79646" strokeweight="2pt">
            <v:textbox>
              <w:txbxContent>
                <w:p w:rsidR="00FD4219" w:rsidRDefault="00FD4219" w:rsidP="00812F82">
                  <w:pPr>
                    <w:jc w:val="center"/>
                  </w:pPr>
                  <w:r>
                    <w:t>BOTON PROCESAR CIERRE DE CAJA</w:t>
                  </w:r>
                </w:p>
              </w:txbxContent>
            </v:textbox>
          </v:rect>
        </w:pict>
      </w:r>
      <w:r>
        <w:rPr>
          <w:noProof/>
          <w:lang w:val="es-AR" w:eastAsia="es-AR"/>
        </w:rPr>
        <w:pict>
          <v:rect id="25 Rectángulo" o:spid="_x0000_s1038" style="position:absolute;margin-left:416.7pt;margin-top:195.45pt;width:90.75pt;height:65.25pt;z-index:251599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" strokecolor="#f79646" strokeweight="2pt">
            <v:textbox>
              <w:txbxContent>
                <w:p w:rsidR="00FD4219" w:rsidRDefault="00FD4219" w:rsidP="00812F82">
                  <w:pPr>
                    <w:jc w:val="center"/>
                  </w:pPr>
                  <w:r>
                    <w:t>BOTON GESTIONAR NOTA DEL APRENDIZ</w:t>
                  </w:r>
                </w:p>
              </w:txbxContent>
            </v:textbox>
          </v:rect>
        </w:pict>
      </w:r>
      <w:r>
        <w:rPr>
          <w:noProof/>
          <w:lang w:val="es-AR" w:eastAsia="es-AR"/>
        </w:rPr>
        <w:pict>
          <v:rect id="24 Rectángulo" o:spid="_x0000_s1039" style="position:absolute;margin-left:416.7pt;margin-top:136.2pt;width:90.75pt;height:53.25pt;z-index:251598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" strokecolor="#f79646" strokeweight="2pt">
            <v:textbox>
              <w:txbxContent>
                <w:p w:rsidR="00FD4219" w:rsidRDefault="00FD4219" w:rsidP="00812F82">
                  <w:pPr>
                    <w:jc w:val="center"/>
                  </w:pPr>
                  <w:r>
                    <w:t>BOTON REVISAR VEHICULO PARA CURSO</w:t>
                  </w:r>
                </w:p>
              </w:txbxContent>
            </v:textbox>
          </v:rect>
        </w:pict>
      </w:r>
      <w:r>
        <w:rPr>
          <w:noProof/>
          <w:lang w:val="es-AR" w:eastAsia="es-AR"/>
        </w:rPr>
        <w:pict>
          <v:rect id="23 Rectángulo" o:spid="_x0000_s1040" style="position:absolute;margin-left:416.7pt;margin-top:59.7pt;width:90.75pt;height:1in;z-index:251597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" strokecolor="#f79646" strokeweight="2pt">
            <v:textbox>
              <w:txbxContent>
                <w:p w:rsidR="00FD4219" w:rsidRDefault="00FD4219" w:rsidP="002A0C3C">
                  <w:pPr>
                    <w:jc w:val="center"/>
                  </w:pPr>
                  <w:r>
                    <w:t>BOTON GESTIONAR CERTIFICADO DE APROBACION</w:t>
                  </w:r>
                </w:p>
              </w:txbxContent>
            </v:textbox>
          </v:rect>
        </w:pict>
      </w:r>
      <w:r>
        <w:rPr>
          <w:noProof/>
          <w:lang w:val="es-AR" w:eastAsia="es-AR"/>
        </w:rPr>
        <w:pict>
          <v:rect id="10 Rectángulo" o:spid="_x0000_s1041" style="position:absolute;margin-left:-76.05pt;margin-top:69.45pt;width:70.5pt;height:50.25pt;z-index:251585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" strokecolor="#f79646" strokeweight="2pt">
            <v:textbox>
              <w:txbxContent>
                <w:p w:rsidR="00FD4219" w:rsidRDefault="00FD4219" w:rsidP="002A0C3C">
                  <w:pPr>
                    <w:jc w:val="center"/>
                  </w:pPr>
                  <w:r>
                    <w:t>BOTON INSCRIBIR ALUMNO</w:t>
                  </w:r>
                </w:p>
              </w:txbxContent>
            </v:textbox>
          </v:rect>
        </w:pict>
      </w:r>
      <w:r>
        <w:rPr>
          <w:noProof/>
          <w:lang w:val="es-AR" w:eastAsia="es-AR"/>
        </w:rPr>
        <w:pict>
          <v:rect id="19 Rectángulo" o:spid="_x0000_s1042" style="position:absolute;margin-left:-76.05pt;margin-top:125.7pt;width:70.5pt;height:50.25pt;z-index:251594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" strokecolor="#f79646" strokeweight="2pt">
            <v:textbox>
              <w:txbxContent>
                <w:p w:rsidR="00FD4219" w:rsidRDefault="00FD4219" w:rsidP="002A0C3C">
                  <w:pPr>
                    <w:jc w:val="center"/>
                  </w:pPr>
                  <w:r>
                    <w:t>BOTON COBRAR CURSO</w:t>
                  </w:r>
                </w:p>
              </w:txbxContent>
            </v:textbox>
          </v:rect>
        </w:pict>
      </w:r>
      <w:r>
        <w:rPr>
          <w:noProof/>
          <w:lang w:val="es-AR" w:eastAsia="es-AR"/>
        </w:rPr>
        <w:pict>
          <v:rect id="20 Rectángulo" o:spid="_x0000_s1043" style="position:absolute;margin-left:-76.05pt;margin-top:182.7pt;width:70.5pt;height:50.25pt;z-index:251595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zecwIAACc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" strokecolor="#f79646" strokeweight="2pt">
            <v:textbox>
              <w:txbxContent>
                <w:p w:rsidR="00FD4219" w:rsidRDefault="00FD4219" w:rsidP="002A0C3C">
                  <w:pPr>
                    <w:jc w:val="center"/>
                  </w:pPr>
                  <w:r>
                    <w:t>BOTON LIQUIDAR SUELDO</w:t>
                  </w:r>
                  <w:r w:rsidRPr="00ED5554">
                    <w:rPr>
                      <w:noProof/>
                      <w:lang w:val="es-AR" w:eastAsia="es-AR"/>
                    </w:rPr>
                    <w:pict>
                      <v:shape id="Imagen 21" o:spid="_x0000_i1029" type="#_x0000_t75" style="width:48.75pt;height:37.5pt;visibility:visible">
                        <v:imagedata r:id="rId9" o:title=""/>
                      </v:shape>
                    </w:pict>
                  </w:r>
                </w:p>
              </w:txbxContent>
            </v:textbox>
          </v:rect>
        </w:pict>
      </w:r>
      <w:r>
        <w:rPr>
          <w:noProof/>
          <w:lang w:val="es-AR" w:eastAsia="es-AR"/>
        </w:rPr>
        <w:pict>
          <v:rect id="22 Rectángulo" o:spid="_x0000_s1044" style="position:absolute;margin-left:-76.05pt;margin-top:237.45pt;width:70.5pt;height:50.25pt;z-index:251596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" strokecolor="#f79646" strokeweight="2pt">
            <v:textbox>
              <w:txbxContent>
                <w:p w:rsidR="00FD4219" w:rsidRDefault="00FD4219" w:rsidP="002A0C3C">
                  <w:pPr>
                    <w:jc w:val="center"/>
                  </w:pPr>
                  <w:r>
                    <w:t>BOTON TOMAR ASISTENCIA</w:t>
                  </w:r>
                </w:p>
              </w:txbxContent>
            </v:textbox>
          </v:rect>
        </w:pict>
      </w:r>
      <w:r>
        <w:rPr>
          <w:noProof/>
          <w:lang w:val="es-AR" w:eastAsia="es-AR"/>
        </w:rPr>
        <w:pict>
          <v:rect id="18 Rectángulo" o:spid="_x0000_s1045" style="position:absolute;margin-left:244.95pt;margin-top:244.2pt;width:103.5pt;height:48.75pt;z-index:251593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" filled="f" strokecolor="#f79646" strokeweight="2pt"/>
        </w:pict>
      </w:r>
      <w:r>
        <w:rPr>
          <w:noProof/>
          <w:lang w:val="es-AR" w:eastAsia="es-AR"/>
        </w:rPr>
        <w:pict>
          <v:rect id="17 Rectángulo" o:spid="_x0000_s1046" style="position:absolute;margin-left:244.95pt;margin-top:189.45pt;width:103.5pt;height:48.75pt;z-index:251592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" filled="f" strokecolor="#f79646" strokeweight="2pt"/>
        </w:pict>
      </w:r>
      <w:r>
        <w:rPr>
          <w:noProof/>
          <w:lang w:val="es-AR" w:eastAsia="es-AR"/>
        </w:rPr>
        <w:pict>
          <v:rect id="16 Rectángulo" o:spid="_x0000_s1047" style="position:absolute;margin-left:244.95pt;margin-top:136.2pt;width:103.5pt;height:48.75pt;z-index:251591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" filled="f" strokecolor="#f79646" strokeweight="2pt"/>
        </w:pict>
      </w:r>
      <w:r>
        <w:rPr>
          <w:noProof/>
          <w:lang w:val="es-AR" w:eastAsia="es-AR"/>
        </w:rPr>
        <w:pict>
          <v:rect id="15 Rectángulo" o:spid="_x0000_s1048" style="position:absolute;margin-left:244.95pt;margin-top:82.95pt;width:103.5pt;height:48.75pt;z-index:251590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" filled="f" strokecolor="#f79646" strokeweight="2pt"/>
        </w:pict>
      </w:r>
      <w:r>
        <w:rPr>
          <w:noProof/>
          <w:lang w:val="es-AR" w:eastAsia="es-AR"/>
        </w:rPr>
        <w:pict>
          <v:rect id="14 Rectángulo" o:spid="_x0000_s1049" style="position:absolute;margin-left:73.2pt;margin-top:244.2pt;width:105pt;height:48.75pt;z-index:251589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" filled="f" strokecolor="#f79646" strokeweight="2pt"/>
        </w:pict>
      </w:r>
      <w:r>
        <w:rPr>
          <w:noProof/>
          <w:lang w:val="es-AR" w:eastAsia="es-AR"/>
        </w:rPr>
        <w:pict>
          <v:rect id="13 Rectángulo" o:spid="_x0000_s1050" style="position:absolute;margin-left:73.2pt;margin-top:189.45pt;width:105pt;height:48.75pt;z-index:251588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" filled="f" strokecolor="#f79646" strokeweight="2pt"/>
        </w:pict>
      </w:r>
      <w:r>
        <w:rPr>
          <w:noProof/>
          <w:lang w:val="es-AR" w:eastAsia="es-AR"/>
        </w:rPr>
        <w:pict>
          <v:rect id="12 Rectángulo" o:spid="_x0000_s1051" style="position:absolute;margin-left:73.2pt;margin-top:135.45pt;width:105pt;height:48.75pt;z-index:251587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" filled="f" strokecolor="#f79646" strokeweight="2pt"/>
        </w:pict>
      </w:r>
      <w:r>
        <w:rPr>
          <w:noProof/>
          <w:lang w:val="es-AR" w:eastAsia="es-AR"/>
        </w:rPr>
        <w:pict>
          <v:rect id="11 Rectángulo" o:spid="_x0000_s1052" style="position:absolute;margin-left:73.2pt;margin-top:82.95pt;width:105pt;height:48.75pt;z-index:251586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" filled="f" strokecolor="#f79646" strokeweight="2pt"/>
        </w:pict>
      </w:r>
      <w:r>
        <w:rPr>
          <w:noProof/>
          <w:lang w:val="es-AR" w:eastAsia="es-AR"/>
        </w:rPr>
        <w:pict>
          <v:shape id="9 Conector angular" o:spid="_x0000_s1053" type="#_x0000_t34" style="position:absolute;margin-left:82.95pt;margin-top:322.95pt;width:129pt;height:50.25pt;flip:x y;z-index:25158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" adj="0">
            <v:stroke endarrow="open"/>
          </v:shape>
        </w:pict>
      </w:r>
      <w:r>
        <w:rPr>
          <w:noProof/>
          <w:lang w:val="es-AR" w:eastAsia="es-AR"/>
        </w:rPr>
        <w:pict>
          <v:rect id="8 Rectángulo" o:spid="_x0000_s1054" style="position:absolute;margin-left:6.45pt;margin-top:296.7pt;width:76.5pt;height:48.75pt;z-index:251582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" filled="f" strokecolor="#f79646" strokeweight="2pt"/>
        </w:pict>
      </w:r>
      <w:r>
        <w:rPr>
          <w:noProof/>
          <w:lang w:val="es-AR" w:eastAsia="es-AR"/>
        </w:rPr>
        <w:pict>
          <v:rect id="7 Rectángulo" o:spid="_x0000_s1055" style="position:absolute;margin-left:161.7pt;margin-top:373.2pt;width:100.5pt;height:21pt;z-index:251581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" strokecolor="#f79646" strokeweight="2pt">
            <v:textbox>
              <w:txbxContent>
                <w:p w:rsidR="00FD4219" w:rsidRDefault="00FD4219" w:rsidP="00120A3D">
                  <w:pPr>
                    <w:jc w:val="center"/>
                  </w:pPr>
                  <w:r>
                    <w:t>BOTON VOLVER</w:t>
                  </w:r>
                </w:p>
              </w:txbxContent>
            </v:textbox>
          </v:rect>
        </w:pict>
      </w:r>
      <w:r w:rsidRPr="00ED5554">
        <w:rPr>
          <w:noProof/>
          <w:lang w:val="es-AR" w:eastAsia="es-AR"/>
        </w:rPr>
        <w:pict>
          <v:shape id="Imagen 6" o:spid="_x0000_i1030" type="#_x0000_t75" style="width:422.25pt;height:362.25pt;visibility:visible">
            <v:imagedata r:id="rId10" o:title=""/>
          </v:shape>
        </w:pict>
      </w:r>
    </w:p>
    <w:p w:rsidR="00FD4219" w:rsidRDefault="00FD4219"/>
    <w:p w:rsidR="00FD4219" w:rsidRDefault="00FD4219">
      <w:r>
        <w:t>Cuenta con el botón volver para regresar al formulario Desbloqueo y bloquear el sistema.</w:t>
      </w:r>
    </w:p>
    <w:p w:rsidR="00FD4219" w:rsidRDefault="00FD4219">
      <w:r>
        <w:t>El botón INSCRIBIR ALUMNO nos manda al formulario Inscripción.</w:t>
      </w:r>
    </w:p>
    <w:p w:rsidR="00FD4219" w:rsidRDefault="00FD4219">
      <w:r>
        <w:t>El botón COBRAR CURSO nos manda al formulario Cobro.</w:t>
      </w:r>
    </w:p>
    <w:p w:rsidR="00FD4219" w:rsidRDefault="00FD4219">
      <w:r>
        <w:t>El botón LIQUIDAR SUELDO nos manda al formulario Liquidación de Sueldo,</w:t>
      </w:r>
    </w:p>
    <w:p w:rsidR="00FD4219" w:rsidRDefault="00FD4219">
      <w:r>
        <w:t>El botón TOMAR ASISTENCIA nos manda al formulario Toma de Asistencia,</w:t>
      </w:r>
    </w:p>
    <w:p w:rsidR="00FD4219" w:rsidRDefault="00FD4219">
      <w:r>
        <w:t>El botón GESTIONAR CERTIFICADO DE APROBACION nos manda al formulario Gestión del Certificado de Aprobación del Curso.</w:t>
      </w:r>
    </w:p>
    <w:p w:rsidR="00FD4219" w:rsidRDefault="00FD4219">
      <w:r>
        <w:t>El botón REVISAR VEHICULO PARA CURSO nos manda al formulario Revisión del estado del Vehículo.</w:t>
      </w:r>
    </w:p>
    <w:p w:rsidR="00FD4219" w:rsidRDefault="00FD4219">
      <w:r>
        <w:t>El botón GESTIONAR NOTA DE APRENDIZ nos manda al formulario Gestionar Nota del Alumno.</w:t>
      </w:r>
    </w:p>
    <w:p w:rsidR="00FD4219" w:rsidRDefault="00FD4219">
      <w:r>
        <w:t>El botón PROCESAR CIERRE DE CAJA nos manda al formulario Cierre de Caja. En el caso de que sea fin de mes, nos mostrará el botón CALCULAR MONTO SALIDA; sino, directamente nos mostrará el botón CALCULAR MONTO ENTRADA.</w:t>
      </w:r>
    </w:p>
    <w:p w:rsidR="00FD4219" w:rsidRDefault="00FD4219">
      <w:r>
        <w:t>------------------------------------------------------------------------------------------------------------------------------</w:t>
      </w:r>
    </w:p>
    <w:p w:rsidR="00FD4219" w:rsidRDefault="00FD4219">
      <w:r>
        <w:rPr>
          <w:noProof/>
          <w:lang w:val="es-AR" w:eastAsia="es-AR"/>
        </w:rPr>
        <w:pict>
          <v:shape id="43 Conector angular" o:spid="_x0000_s1056" type="#_x0000_t34" style="position:absolute;margin-left:172.2pt;margin-top:215.65pt;width:79.8pt;height:9.35pt;flip:x y;z-index:25161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">
            <v:stroke endarrow="open"/>
          </v:shape>
        </w:pict>
      </w:r>
      <w:r>
        <w:rPr>
          <w:noProof/>
          <w:lang w:val="es-AR" w:eastAsia="es-AR"/>
        </w:rPr>
        <w:pict>
          <v:rect id="39 Rectángulo" o:spid="_x0000_s1057" style="position:absolute;margin-left:252pt;margin-top:198pt;width:116.25pt;height:57.75pt;z-index:251610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39 Rectángulo">
              <w:txbxContent>
                <w:p w:rsidR="00FD4219" w:rsidRDefault="00FD4219" w:rsidP="001D722A">
                  <w:pPr>
                    <w:jc w:val="center"/>
                  </w:pPr>
                  <w:r>
                    <w:t>BOTON VERIFICAR DISPONIBILIDAD DEL TIPO DE CURSO</w:t>
                  </w:r>
                </w:p>
              </w:txbxContent>
            </v:textbox>
          </v:rect>
        </w:pict>
      </w:r>
      <w:r>
        <w:rPr>
          <w:noProof/>
          <w:lang w:val="es-AR" w:eastAsia="es-AR"/>
        </w:rPr>
        <w:pict>
          <v:shape id="42 Conector angular" o:spid="_x0000_s1058" type="#_x0000_t34" style="position:absolute;margin-left:50.7pt;margin-top:289.9pt;width:0;height:25.5pt;flip:y;z-index:25161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">
            <v:stroke endarrow="open"/>
          </v:shape>
        </w:pict>
      </w:r>
      <w:r>
        <w:rPr>
          <w:noProof/>
          <w:lang w:val="es-AR" w:eastAsia="es-AR"/>
        </w:rPr>
        <w:pict>
          <v:rect id="41 Rectángulo" o:spid="_x0000_s1059" style="position:absolute;margin-left:66.45pt;margin-top:193.15pt;width:105.75pt;height:38.25pt;z-index:251612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" filled="f" strokecolor="#f79646" strokeweight="2pt"/>
        </w:pict>
      </w:r>
      <w:r>
        <w:rPr>
          <w:noProof/>
          <w:lang w:val="es-AR" w:eastAsia="es-AR"/>
        </w:rPr>
        <w:pict>
          <v:rect id="40 Rectángulo" o:spid="_x0000_s1060" style="position:absolute;margin-left:3.45pt;margin-top:247.15pt;width:76.5pt;height:42.75pt;z-index:251611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38 Rectángulo" o:spid="_x0000_s1061" style="position:absolute;margin-left:3.45pt;margin-top:315.4pt;width:100.5pt;height:21pt;z-index:251609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" strokecolor="#f79646" strokeweight="2pt">
            <v:textbox style="mso-next-textbox:#38 Rectángulo">
              <w:txbxContent>
                <w:p w:rsidR="00FD4219" w:rsidRDefault="00FD4219" w:rsidP="006B5930">
                  <w:pPr>
                    <w:jc w:val="center"/>
                  </w:pPr>
                  <w:r>
                    <w:t>BOTON VOLVER</w:t>
                  </w:r>
                </w:p>
              </w:txbxContent>
            </v:textbox>
          </v:rect>
        </w:pict>
      </w:r>
      <w:r w:rsidRPr="00ED5554">
        <w:rPr>
          <w:noProof/>
          <w:lang w:val="es-AR" w:eastAsia="es-AR"/>
        </w:rPr>
        <w:pict>
          <v:shape id="Imagen 37" o:spid="_x0000_i1031" type="#_x0000_t75" style="width:420.75pt;height:303.75pt;visibility:visible">
            <v:imagedata r:id="rId11" o:title=""/>
          </v:shape>
        </w:pict>
      </w:r>
    </w:p>
    <w:p w:rsidR="00FD4219" w:rsidRDefault="00FD4219"/>
    <w:p w:rsidR="00FD4219" w:rsidRDefault="00FD4219">
      <w:r>
        <w:t>Esta pantalla nos pide que ingresemos los datos del alumno a inscribir</w:t>
      </w:r>
    </w:p>
    <w:p w:rsidR="00FD4219" w:rsidRDefault="00FD4219" w:rsidP="00D74C95">
      <w:r>
        <w:t>Con el botón VERIFICAR DISPONIBILIDAD DEL TIPO DE CURSO el sistema verificará si existe cupo para el tipo de curso elegido por el alumno (este debe ser selecto de la lista de cursos). En el caso de que haya disponibilidad nos mostrará</w:t>
      </w:r>
      <w:bookmarkStart w:id="0" w:name="_GoBack"/>
      <w:bookmarkEnd w:id="0"/>
      <w:r>
        <w:t xml:space="preserve"> el botón VERIFICAR LISTA DE ESPERA; en el caso de que no, nos mostrará el botón ASIGNAR A </w:t>
      </w:r>
      <w:smartTag w:uri="urn:schemas-microsoft-com:office:smarttags" w:element="PersonName">
        <w:smartTagPr>
          <w:attr w:name="ProductID" w:val="la Persona"/>
        </w:smartTagPr>
        <w:smartTag w:uri="urn:schemas-microsoft-com:office:smarttags" w:element="PersonName">
          <w:smartTagPr>
            <w:attr w:name="ProductID" w:val="la Persona"/>
          </w:smartTagPr>
          <w:r>
            <w:t>LA LISTA</w:t>
          </w:r>
        </w:smartTag>
        <w:r>
          <w:t xml:space="preserve"> DE</w:t>
        </w:r>
      </w:smartTag>
      <w:r>
        <w:t xml:space="preserve"> ESPERA.</w:t>
      </w:r>
      <w:r w:rsidRPr="00D74C95">
        <w:t xml:space="preserve"> </w:t>
      </w:r>
    </w:p>
    <w:p w:rsidR="00FD4219" w:rsidRDefault="00FD4219" w:rsidP="00D74C95">
      <w:r>
        <w:t>Cuenta con un botón VOLVER que nos mandará de nuevo al formulario Inicio.</w:t>
      </w:r>
    </w:p>
    <w:p w:rsidR="00FD4219" w:rsidRDefault="00FD4219">
      <w:r>
        <w:rPr>
          <w:noProof/>
          <w:lang w:val="es-AR" w:eastAsia="es-AR"/>
        </w:rPr>
        <w:pict>
          <v:line id="_x0000_s1062" style="position:absolute;flip:x;z-index:251617792" from="252pt,54pt" to="297pt,54pt">
            <v:stroke endarrow="block"/>
          </v:line>
        </w:pict>
      </w:r>
      <w:r>
        <w:rPr>
          <w:noProof/>
          <w:lang w:val="es-AR" w:eastAsia="es-AR"/>
        </w:rPr>
        <w:pict>
          <v:rect id="_x0000_s1063" style="position:absolute;margin-left:297pt;margin-top:36pt;width:132pt;height:42pt;z-index:251616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63">
              <w:txbxContent>
                <w:p w:rsidR="00FD4219" w:rsidRPr="00B147FD" w:rsidRDefault="00FD4219" w:rsidP="00B147FD">
                  <w:pPr>
                    <w:jc w:val="center"/>
                    <w:rPr>
                      <w:lang w:val="es-AR"/>
                    </w:rPr>
                  </w:pPr>
                  <w:r>
                    <w:rPr>
                      <w:lang w:val="es-AR"/>
                    </w:rPr>
                    <w:t>BOTON ASIGNAR A LISTA DE ESPERA</w:t>
                  </w:r>
                </w:p>
              </w:txbxContent>
            </v:textbox>
          </v:rect>
        </w:pict>
      </w:r>
      <w:r>
        <w:rPr>
          <w:noProof/>
          <w:lang w:val="es-AR" w:eastAsia="es-AR"/>
        </w:rPr>
        <w:pict>
          <v:rect id="_x0000_s1064" style="position:absolute;margin-left:162pt;margin-top:36pt;width:90pt;height:45pt;z-index:251615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32" type="#_x0000_t75" style="width:342pt;height:246.75pt">
            <v:imagedata r:id="rId12" o:title=""/>
          </v:shape>
        </w:pict>
      </w:r>
    </w:p>
    <w:p w:rsidR="00FD4219" w:rsidRDefault="00FD4219">
      <w:r>
        <w:t xml:space="preserve">En esta pantalla nos aparece el botón ASIGNAR A </w:t>
      </w:r>
      <w:smartTag w:uri="urn:schemas-microsoft-com:office:smarttags" w:element="PersonName">
        <w:smartTagPr>
          <w:attr w:name="ProductID" w:val="la Persona"/>
        </w:smartTagPr>
        <w:smartTag w:uri="urn:schemas-microsoft-com:office:smarttags" w:element="PersonName">
          <w:smartTagPr>
            <w:attr w:name="ProductID" w:val="la Persona"/>
          </w:smartTagPr>
          <w:r>
            <w:t>LA LISTA</w:t>
          </w:r>
        </w:smartTag>
        <w:r>
          <w:t xml:space="preserve"> DE</w:t>
        </w:r>
      </w:smartTag>
      <w:r>
        <w:t xml:space="preserve"> ESPERA. Al presionar el mismo nos mostrará el formulario Comprobante de Espera.</w:t>
      </w:r>
    </w:p>
    <w:p w:rsidR="00FD4219" w:rsidRDefault="00FD4219">
      <w:r>
        <w:rPr>
          <w:noProof/>
          <w:lang w:val="es-AR" w:eastAsia="es-AR"/>
        </w:rPr>
        <w:pict>
          <v:line id="_x0000_s1065" style="position:absolute;flip:x;z-index:251620864" from="351pt,312.25pt" to="378pt,312.25pt">
            <v:stroke endarrow="block"/>
          </v:line>
        </w:pict>
      </w:r>
      <w:r>
        <w:rPr>
          <w:noProof/>
          <w:lang w:val="es-AR" w:eastAsia="es-AR"/>
        </w:rPr>
        <w:pict>
          <v:rect id="_x0000_s1066" style="position:absolute;margin-left:378pt;margin-top:294.25pt;width:99pt;height:27pt;z-index:251618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66">
              <w:txbxContent>
                <w:p w:rsidR="00FD4219" w:rsidRPr="00B147FD" w:rsidRDefault="00FD4219" w:rsidP="00B147FD">
                  <w:pPr>
                    <w:rPr>
                      <w:lang w:val="es-AR"/>
                    </w:rPr>
                  </w:pPr>
                  <w:r>
                    <w:rPr>
                      <w:lang w:val="es-AR"/>
                    </w:rPr>
                    <w:t>BOTON IMPRIMIR</w:t>
                  </w:r>
                </w:p>
              </w:txbxContent>
            </v:textbox>
          </v:rect>
        </w:pict>
      </w:r>
      <w:r>
        <w:rPr>
          <w:noProof/>
          <w:lang w:val="es-AR" w:eastAsia="es-AR"/>
        </w:rPr>
        <w:pict>
          <v:rect id="_x0000_s1067" style="position:absolute;margin-left:4in;margin-top:294.25pt;width:63pt;height:36pt;z-index:251619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33" type="#_x0000_t75" style="width:375pt;height:327pt">
            <v:imagedata r:id="rId13" o:title=""/>
          </v:shape>
        </w:pict>
      </w:r>
    </w:p>
    <w:p w:rsidR="00FD4219" w:rsidRPr="00B147FD" w:rsidRDefault="00FD4219">
      <w:r>
        <w:t>En esta pantalla nos aparece el formulario a imprimir. Para imprimirlo debemos hacer click en el botón IMPRIMIR. Después de esto, nos mostrará nuevamente el formulario Inicio</w:t>
      </w:r>
    </w:p>
    <w:p w:rsidR="00FD4219" w:rsidRDefault="00FD4219">
      <w:r>
        <w:rPr>
          <w:noProof/>
          <w:lang w:val="es-AR" w:eastAsia="es-AR"/>
        </w:rPr>
        <w:pict>
          <v:line id="_x0000_s1068" style="position:absolute;flip:x;z-index:251623936" from="252pt,1in" to="333pt,1in">
            <v:stroke endarrow="block"/>
          </v:line>
        </w:pict>
      </w:r>
      <w:r>
        <w:rPr>
          <w:noProof/>
          <w:lang w:val="es-AR" w:eastAsia="es-AR"/>
        </w:rPr>
        <w:pict>
          <v:rect id="_x0000_s1069" style="position:absolute;margin-left:333pt;margin-top:45pt;width:108pt;height:45pt;z-index:251622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69">
              <w:txbxContent>
                <w:p w:rsidR="00FD4219" w:rsidRPr="00B147FD" w:rsidRDefault="00FD4219" w:rsidP="009D35CA">
                  <w:pPr>
                    <w:jc w:val="center"/>
                    <w:rPr>
                      <w:lang w:val="es-AR"/>
                    </w:rPr>
                  </w:pPr>
                  <w:r>
                    <w:rPr>
                      <w:lang w:val="es-AR"/>
                    </w:rPr>
                    <w:t>BOTON VERIFICAR LISTA DE ESPERA</w:t>
                  </w:r>
                </w:p>
              </w:txbxContent>
            </v:textbox>
          </v:rect>
        </w:pict>
      </w:r>
      <w:r>
        <w:rPr>
          <w:noProof/>
          <w:lang w:val="es-AR" w:eastAsia="es-AR"/>
        </w:rPr>
        <w:pict>
          <v:rect id="_x0000_s1070" style="position:absolute;margin-left:162pt;margin-top:36pt;width:90pt;height:45pt;z-index:251621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34" type="#_x0000_t75" style="width:342pt;height:247.5pt">
            <v:imagedata r:id="rId14" o:title=""/>
          </v:shape>
        </w:pict>
      </w:r>
    </w:p>
    <w:p w:rsidR="00FD4219" w:rsidRDefault="00FD4219"/>
    <w:p w:rsidR="00FD4219" w:rsidRDefault="00FD4219">
      <w:r>
        <w:t xml:space="preserve">Esta pantalla nos muestra el botón VERIFICAR LISTA DE ESPERA. Al presionarlo el sistema verificará si el alumno ya estaba en Lista de Espera. Si lo estaba, nos mostrará el botón QUITAR DE </w:t>
      </w:r>
      <w:smartTag w:uri="urn:schemas-microsoft-com:office:smarttags" w:element="PersonName">
        <w:smartTagPr>
          <w:attr w:name="ProductID" w:val="la Persona"/>
        </w:smartTagPr>
        <w:smartTag w:uri="urn:schemas-microsoft-com:office:smarttags" w:element="PersonName">
          <w:smartTagPr>
            <w:attr w:name="ProductID" w:val="la Persona"/>
          </w:smartTagPr>
          <w:r>
            <w:t>LA LISTA</w:t>
          </w:r>
        </w:smartTag>
        <w:r>
          <w:t xml:space="preserve"> DE</w:t>
        </w:r>
      </w:smartTag>
      <w:r>
        <w:t xml:space="preserve"> ESPERA; en el caso de que no, nos mostrará directamente el botón VERIFICAR ALUMNO.</w:t>
      </w:r>
    </w:p>
    <w:p w:rsidR="00FD4219" w:rsidRDefault="00FD4219">
      <w:r>
        <w:rPr>
          <w:noProof/>
          <w:lang w:val="es-AR" w:eastAsia="es-AR"/>
        </w:rPr>
        <w:pict>
          <v:line id="_x0000_s1071" style="position:absolute;flip:x;z-index:251627008" from="225pt,128.65pt" to="333pt,128.65pt">
            <v:stroke endarrow="block"/>
          </v:line>
        </w:pict>
      </w:r>
      <w:r>
        <w:rPr>
          <w:noProof/>
          <w:lang w:val="es-AR" w:eastAsia="es-AR"/>
        </w:rPr>
        <w:pict>
          <v:rect id="_x0000_s1072" style="position:absolute;margin-left:2in;margin-top:110.65pt;width:81pt;height:36pt;z-index:251625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73" style="position:absolute;margin-left:333pt;margin-top:110.65pt;width:108pt;height:36pt;z-index:251624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73">
              <w:txbxContent>
                <w:p w:rsidR="00FD4219" w:rsidRPr="00B147FD" w:rsidRDefault="00FD4219" w:rsidP="009D35CA">
                  <w:pPr>
                    <w:rPr>
                      <w:lang w:val="es-AR"/>
                    </w:rPr>
                  </w:pPr>
                  <w:r>
                    <w:rPr>
                      <w:lang w:val="es-AR"/>
                    </w:rPr>
                    <w:t xml:space="preserve">BOTON QUITAR DE </w:t>
                  </w:r>
                  <w:smartTag w:uri="urn:schemas-microsoft-com:office:smarttags" w:element="PersonName">
                    <w:smartTagPr>
                      <w:attr w:name="ProductID" w:val="LA LISTA"/>
                    </w:smartTagPr>
                    <w:smartTag w:uri="urn:schemas-microsoft-com:office:smarttags" w:element="PersonName">
                      <w:smartTagPr>
                        <w:attr w:name="ProductID" w:val="LA LISTA DE"/>
                      </w:smartTagPr>
                      <w:r>
                        <w:rPr>
                          <w:lang w:val="es-AR"/>
                        </w:rPr>
                        <w:t>LA LISTA</w:t>
                      </w:r>
                    </w:smartTag>
                    <w:r>
                      <w:rPr>
                        <w:lang w:val="es-AR"/>
                      </w:rPr>
                      <w:t xml:space="preserve"> DE</w:t>
                    </w:r>
                  </w:smartTag>
                  <w:r>
                    <w:rPr>
                      <w:lang w:val="es-AR"/>
                    </w:rPr>
                    <w:t xml:space="preserve"> ESPERA</w:t>
                  </w:r>
                </w:p>
              </w:txbxContent>
            </v:textbox>
          </v:rect>
        </w:pict>
      </w:r>
      <w:r>
        <w:pict>
          <v:shape id="_x0000_i1035" type="#_x0000_t75" style="width:342pt;height:251.25pt">
            <v:imagedata r:id="rId15" o:title=""/>
          </v:shape>
        </w:pict>
      </w:r>
    </w:p>
    <w:p w:rsidR="00FD4219" w:rsidRDefault="00FD4219">
      <w:r>
        <w:t xml:space="preserve">En esta pantalla nos aparece el botón QUITAR DE </w:t>
      </w:r>
      <w:smartTag w:uri="urn:schemas-microsoft-com:office:smarttags" w:element="PersonName">
        <w:smartTagPr>
          <w:attr w:name="ProductID" w:val="la Persona"/>
        </w:smartTagPr>
        <w:smartTag w:uri="urn:schemas-microsoft-com:office:smarttags" w:element="PersonName">
          <w:smartTagPr>
            <w:attr w:name="ProductID" w:val="la Persona"/>
          </w:smartTagPr>
          <w:r>
            <w:t>LA LISTA</w:t>
          </w:r>
        </w:smartTag>
        <w:r>
          <w:t xml:space="preserve"> DE</w:t>
        </w:r>
      </w:smartTag>
      <w:r>
        <w:t xml:space="preserve"> ESPERA. Debemos hacer click en el mismo para quitar al alumno de la lista de espera. Después de esto nos mostrará el botón REGISTRAR ALUMNO.</w:t>
      </w:r>
    </w:p>
    <w:p w:rsidR="00FD4219" w:rsidRPr="00F22E3D" w:rsidRDefault="00FD4219"/>
    <w:p w:rsidR="00FD4219" w:rsidRDefault="00FD4219">
      <w:r>
        <w:rPr>
          <w:noProof/>
          <w:lang w:val="es-AR" w:eastAsia="es-AR"/>
        </w:rPr>
        <w:pict>
          <v:line id="_x0000_s1074" style="position:absolute;flip:x;z-index:251630080" from="3in,126pt" to="315pt,126pt">
            <v:stroke endarrow="block"/>
          </v:line>
        </w:pict>
      </w:r>
      <w:r>
        <w:rPr>
          <w:noProof/>
          <w:lang w:val="es-AR" w:eastAsia="es-AR"/>
        </w:rPr>
        <w:pict>
          <v:rect id="_x0000_s1075" style="position:absolute;margin-left:162pt;margin-top:117pt;width:54pt;height:27pt;z-index:251629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76" style="position:absolute;margin-left:315pt;margin-top:108pt;width:99pt;height:36pt;z-index:251628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76">
              <w:txbxContent>
                <w:p w:rsidR="00FD4219" w:rsidRPr="00B147FD" w:rsidRDefault="00FD4219" w:rsidP="009D35CA">
                  <w:pPr>
                    <w:jc w:val="center"/>
                    <w:rPr>
                      <w:lang w:val="es-AR"/>
                    </w:rPr>
                  </w:pPr>
                  <w:r>
                    <w:rPr>
                      <w:lang w:val="es-AR"/>
                    </w:rPr>
                    <w:t>BOTON VERIFICAR ALUMNO</w:t>
                  </w:r>
                </w:p>
              </w:txbxContent>
            </v:textbox>
          </v:rect>
        </w:pict>
      </w:r>
      <w:r>
        <w:pict>
          <v:shape id="_x0000_i1036" type="#_x0000_t75" style="width:357pt;height:251.25pt">
            <v:imagedata r:id="rId16" o:title=""/>
          </v:shape>
        </w:pict>
      </w:r>
    </w:p>
    <w:p w:rsidR="00FD4219" w:rsidRDefault="00FD4219">
      <w:r>
        <w:t xml:space="preserve">En esta pantalla nos muestra el botón VERIFICAR ALUMNO, que verificará si el alumno ya existe dentro del sistema de </w:t>
      </w:r>
      <w:smartTag w:uri="urn:schemas-microsoft-com:office:smarttags" w:element="PersonName">
        <w:smartTagPr>
          <w:attr w:name="ProductID" w:val="la Persona"/>
        </w:smartTagPr>
        <w:r>
          <w:t>la Escuela</w:t>
        </w:r>
      </w:smartTag>
      <w:r>
        <w:t xml:space="preserve"> de Manejo. En el caso de que el alumno ya exista, nos mostrará directamente el menú ASIGNAR CURSO; en el caso de que no, se registrará al alumno previo a mostrarnos el menú.</w:t>
      </w:r>
    </w:p>
    <w:p w:rsidR="00FD4219" w:rsidRDefault="00FD4219"/>
    <w:p w:rsidR="00FD4219" w:rsidRDefault="00FD4219">
      <w:r>
        <w:rPr>
          <w:noProof/>
          <w:lang w:val="es-AR" w:eastAsia="es-AR"/>
        </w:rPr>
        <w:pict>
          <v:line id="_x0000_s1077" style="position:absolute;flip:x;z-index:251633152" from="333pt,84.05pt" to="378pt,84.05pt">
            <v:stroke endarrow="block"/>
          </v:line>
        </w:pict>
      </w:r>
      <w:r>
        <w:rPr>
          <w:noProof/>
          <w:lang w:val="es-AR" w:eastAsia="es-AR"/>
        </w:rPr>
        <w:pict>
          <v:rect id="_x0000_s1078" style="position:absolute;margin-left:378pt;margin-top:66.05pt;width:99pt;height:36pt;z-index:251632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78">
              <w:txbxContent>
                <w:p w:rsidR="00FD4219" w:rsidRPr="00B147FD" w:rsidRDefault="00FD4219" w:rsidP="009D35CA">
                  <w:pPr>
                    <w:jc w:val="center"/>
                    <w:rPr>
                      <w:lang w:val="es-AR"/>
                    </w:rPr>
                  </w:pPr>
                  <w:r>
                    <w:rPr>
                      <w:lang w:val="es-AR"/>
                    </w:rPr>
                    <w:t>MENU ASIGNAR CURSO</w:t>
                  </w:r>
                </w:p>
              </w:txbxContent>
            </v:textbox>
          </v:rect>
        </w:pict>
      </w:r>
      <w:r>
        <w:rPr>
          <w:noProof/>
          <w:lang w:val="es-AR" w:eastAsia="es-AR"/>
        </w:rPr>
        <w:pict>
          <v:rect id="_x0000_s1079" style="position:absolute;margin-left:156pt;margin-top:30.05pt;width:177pt;height:120pt;z-index:251631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37" type="#_x0000_t75" style="width:369pt;height:261.75pt">
            <v:imagedata r:id="rId17" o:title=""/>
          </v:shape>
        </w:pict>
      </w:r>
    </w:p>
    <w:p w:rsidR="00FD4219" w:rsidRDefault="00FD4219">
      <w:r>
        <w:t>En esta pantalla nos muestra el menú ASIGNAR CURSO. Para cargar la lista con los cursos disponibles del tipo de curso elegido, debemos apretar el botón SIGUIENTE</w:t>
      </w:r>
    </w:p>
    <w:p w:rsidR="00FD4219" w:rsidRDefault="00FD4219">
      <w:r>
        <w:rPr>
          <w:noProof/>
          <w:lang w:val="es-AR" w:eastAsia="es-AR"/>
        </w:rPr>
        <w:pict>
          <v:line id="_x0000_s1080" style="position:absolute;flip:x;z-index:251636224" from="279pt,54pt" to="5in,54pt">
            <v:stroke endarrow="block"/>
          </v:line>
        </w:pict>
      </w:r>
      <w:r>
        <w:rPr>
          <w:noProof/>
          <w:lang w:val="es-AR" w:eastAsia="es-AR"/>
        </w:rPr>
        <w:pict>
          <v:rect id="_x0000_s1081" style="position:absolute;margin-left:234pt;margin-top:45pt;width:45pt;height:27pt;z-index:251635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82" style="position:absolute;margin-left:5in;margin-top:45pt;width:108pt;height:27pt;z-index:251634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82">
              <w:txbxContent>
                <w:p w:rsidR="00FD4219" w:rsidRPr="00B147FD" w:rsidRDefault="00FD4219" w:rsidP="009D35CA">
                  <w:pPr>
                    <w:jc w:val="center"/>
                    <w:rPr>
                      <w:lang w:val="es-AR"/>
                    </w:rPr>
                  </w:pPr>
                  <w:r>
                    <w:rPr>
                      <w:lang w:val="es-AR"/>
                    </w:rPr>
                    <w:t>BOTON SIGUIENTE</w:t>
                  </w:r>
                </w:p>
              </w:txbxContent>
            </v:textbox>
          </v:rect>
        </w:pict>
      </w:r>
      <w:r>
        <w:pict>
          <v:shape id="_x0000_i1038" type="#_x0000_t75" style="width:345pt;height:249.75pt">
            <v:imagedata r:id="rId18" o:title=""/>
          </v:shape>
        </w:pict>
      </w:r>
    </w:p>
    <w:p w:rsidR="00FD4219" w:rsidRDefault="00FD4219">
      <w:r>
        <w:t>En esta pantalla nos muestra la lista con todas las divisiones disponibles. Al hacer click en una de ellas, nos mostrará en pantalla los horarios de entrada y salida y el día en el que se da el curso. Además, nos mostrará otro botón SIGUIENTE, que debemos presionar para que nos muestre el formulario Vehículos.</w:t>
      </w:r>
    </w:p>
    <w:p w:rsidR="00FD4219" w:rsidRDefault="00FD4219">
      <w:r>
        <w:rPr>
          <w:noProof/>
          <w:lang w:val="es-AR" w:eastAsia="es-AR"/>
        </w:rPr>
        <w:pict>
          <v:line id="_x0000_s1083" style="position:absolute;flip:x;z-index:251645440" from="333pt,259.65pt" to="387pt,259.65pt">
            <v:stroke endarrow="block"/>
          </v:line>
        </w:pict>
      </w:r>
      <w:r>
        <w:rPr>
          <w:noProof/>
          <w:lang w:val="es-AR" w:eastAsia="es-AR"/>
        </w:rPr>
        <w:pict>
          <v:line id="_x0000_s1084" style="position:absolute;flip:x;z-index:251644416" from="324pt,115.65pt" to="369pt,115.65pt">
            <v:stroke endarrow="block"/>
          </v:line>
        </w:pict>
      </w:r>
      <w:r>
        <w:rPr>
          <w:noProof/>
          <w:lang w:val="es-AR" w:eastAsia="es-AR"/>
        </w:rPr>
        <w:pict>
          <v:line id="_x0000_s1085" style="position:absolute;z-index:251643392" from="9pt,250.65pt" to="27pt,250.65pt">
            <v:stroke endarrow="block"/>
          </v:line>
        </w:pict>
      </w:r>
      <w:r>
        <w:rPr>
          <w:noProof/>
          <w:lang w:val="es-AR" w:eastAsia="es-AR"/>
        </w:rPr>
        <w:pict>
          <v:rect id="_x0000_s1086" style="position:absolute;margin-left:-81pt;margin-top:232.65pt;width:90pt;height:36pt;z-index:251638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86">
              <w:txbxContent>
                <w:p w:rsidR="00FD4219" w:rsidRPr="00B147FD" w:rsidRDefault="00FD4219" w:rsidP="009D35CA">
                  <w:pPr>
                    <w:jc w:val="center"/>
                    <w:rPr>
                      <w:lang w:val="es-AR"/>
                    </w:rPr>
                  </w:pPr>
                  <w:r>
                    <w:rPr>
                      <w:lang w:val="es-AR"/>
                    </w:rPr>
                    <w:t>BOTON CARGAR GRILLA</w:t>
                  </w:r>
                </w:p>
              </w:txbxContent>
            </v:textbox>
          </v:rect>
        </w:pict>
      </w:r>
      <w:r>
        <w:rPr>
          <w:noProof/>
          <w:lang w:val="es-AR" w:eastAsia="es-AR"/>
        </w:rPr>
        <w:pict>
          <v:rect id="_x0000_s1087" style="position:absolute;margin-left:270pt;margin-top:232.65pt;width:63pt;height:45pt;flip:y;z-index:251642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88" style="position:absolute;margin-left:27pt;margin-top:232.65pt;width:81pt;height:36pt;flip:y;z-index:251641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89" style="position:absolute;margin-left:18pt;margin-top:25.65pt;width:306pt;height:198pt;z-index:251640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090" style="position:absolute;margin-left:369pt;margin-top:97.65pt;width:126pt;height:27pt;z-index:251639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90">
              <w:txbxContent>
                <w:p w:rsidR="00FD4219" w:rsidRPr="00B147FD" w:rsidRDefault="00FD4219" w:rsidP="009D35CA">
                  <w:pPr>
                    <w:jc w:val="center"/>
                    <w:rPr>
                      <w:lang w:val="es-AR"/>
                    </w:rPr>
                  </w:pPr>
                  <w:r>
                    <w:rPr>
                      <w:lang w:val="es-AR"/>
                    </w:rPr>
                    <w:t>GRILLA DE VEHICULOS</w:t>
                  </w:r>
                </w:p>
              </w:txbxContent>
            </v:textbox>
          </v:rect>
        </w:pict>
      </w:r>
      <w:r>
        <w:rPr>
          <w:noProof/>
          <w:lang w:val="es-AR" w:eastAsia="es-AR"/>
        </w:rPr>
        <w:pict>
          <v:rect id="_x0000_s1091" style="position:absolute;margin-left:387pt;margin-top:241.65pt;width:108pt;height:27pt;z-index:251637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91">
              <w:txbxContent>
                <w:p w:rsidR="00FD4219" w:rsidRPr="00B147FD" w:rsidRDefault="00FD4219" w:rsidP="009D35CA">
                  <w:pPr>
                    <w:jc w:val="center"/>
                    <w:rPr>
                      <w:lang w:val="es-AR"/>
                    </w:rPr>
                  </w:pPr>
                  <w:r>
                    <w:rPr>
                      <w:lang w:val="es-AR"/>
                    </w:rPr>
                    <w:t>BOTON SIGUIENTE</w:t>
                  </w:r>
                </w:p>
              </w:txbxContent>
            </v:textbox>
          </v:rect>
        </w:pict>
      </w:r>
      <w:r>
        <w:pict>
          <v:shape id="_x0000_i1039" type="#_x0000_t75" style="width:357.75pt;height:284.25pt">
            <v:imagedata r:id="rId19" o:title=""/>
          </v:shape>
        </w:pict>
      </w:r>
    </w:p>
    <w:p w:rsidR="00FD4219" w:rsidRDefault="00FD4219">
      <w:r>
        <w:t xml:space="preserve">En esta pantalla tenemos </w:t>
      </w:r>
      <w:smartTag w:uri="urn:schemas-microsoft-com:office:smarttags" w:element="PersonName">
        <w:smartTagPr>
          <w:attr w:name="ProductID" w:val="la Persona"/>
        </w:smartTagPr>
        <w:smartTag w:uri="urn:schemas-microsoft-com:office:smarttags" w:element="PersonName">
          <w:smartTagPr>
            <w:attr w:name="ProductID" w:val="la Persona"/>
          </w:smartTagPr>
          <w:r>
            <w:t>la GRILLA</w:t>
          </w:r>
        </w:smartTag>
        <w:r>
          <w:t xml:space="preserve"> DE</w:t>
        </w:r>
      </w:smartTag>
      <w:r>
        <w:t xml:space="preserve"> VEGICULOS con todos los vehículos disponibles. Para cargarla debemos presionar el botón CARGAR GRILLA. Luego ingresaremos el Código del Vehículo deseado de los que aparecen en la grilla y presionaremos el botón SIGUIENTE</w:t>
      </w:r>
    </w:p>
    <w:p w:rsidR="00FD4219" w:rsidRPr="00FB3048" w:rsidRDefault="00FD4219">
      <w:r>
        <w:rPr>
          <w:noProof/>
          <w:lang w:val="es-AR" w:eastAsia="es-AR"/>
        </w:rPr>
        <w:pict>
          <v:line id="_x0000_s1092" style="position:absolute;flip:x;z-index:251651584" from="306pt,126pt" to="369pt,126pt">
            <v:stroke endarrow="block"/>
          </v:line>
        </w:pict>
      </w:r>
      <w:r>
        <w:rPr>
          <w:noProof/>
          <w:lang w:val="es-AR" w:eastAsia="es-AR"/>
        </w:rPr>
        <w:pict>
          <v:rect id="_x0000_s1093" style="position:absolute;margin-left:369pt;margin-top:108pt;width:108pt;height:27pt;z-index:251650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93">
              <w:txbxContent>
                <w:p w:rsidR="00FD4219" w:rsidRPr="00B147FD" w:rsidRDefault="00FD4219" w:rsidP="00EB7926">
                  <w:pPr>
                    <w:jc w:val="center"/>
                    <w:rPr>
                      <w:lang w:val="es-AR"/>
                    </w:rPr>
                  </w:pPr>
                  <w:r>
                    <w:rPr>
                      <w:lang w:val="es-AR"/>
                    </w:rPr>
                    <w:t>BOTON SIGUIENTE</w:t>
                  </w:r>
                </w:p>
              </w:txbxContent>
            </v:textbox>
          </v:rect>
        </w:pict>
      </w:r>
      <w:r>
        <w:rPr>
          <w:noProof/>
          <w:lang w:val="es-AR" w:eastAsia="es-AR"/>
        </w:rPr>
        <w:pict>
          <v:rect id="_x0000_s1094" style="position:absolute;margin-left:270pt;margin-top:108pt;width:36pt;height:27pt;flip:y;z-index:25164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40" type="#_x0000_t75" style="width:359.25pt;height:252.75pt">
            <v:imagedata r:id="rId20" o:title=""/>
          </v:shape>
        </w:pict>
      </w:r>
    </w:p>
    <w:p w:rsidR="00FD4219" w:rsidRDefault="00FD4219">
      <w:r>
        <w:t>En esta pantalla volvemos a tener el menú ASIGNAR CURSO, con la información actualizada del vehículo que se va a utilizar. Para continuar debemos presionar el botón SIGUIENTE, que nos mostrará el botón GENERAR COMPROBANTE DE INSCRIPCION.</w:t>
      </w:r>
    </w:p>
    <w:p w:rsidR="00FD4219" w:rsidRDefault="00FD4219">
      <w:r>
        <w:rPr>
          <w:noProof/>
          <w:lang w:val="es-AR" w:eastAsia="es-AR"/>
        </w:rPr>
        <w:pict>
          <v:line id="_x0000_s1095" style="position:absolute;flip:x;z-index:251649536" from="261pt,187.25pt" to="351pt,187.25pt">
            <v:stroke endarrow="block"/>
          </v:line>
        </w:pict>
      </w:r>
      <w:r>
        <w:rPr>
          <w:noProof/>
          <w:lang w:val="es-AR" w:eastAsia="es-AR"/>
        </w:rPr>
        <w:pict>
          <v:rect id="_x0000_s1096" style="position:absolute;margin-left:373.5pt;margin-top:137.75pt;width:63pt;height:108pt;rotation:90;z-index:251648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096">
              <w:txbxContent>
                <w:p w:rsidR="00FD4219" w:rsidRPr="00B147FD" w:rsidRDefault="00FD4219" w:rsidP="00EB7926">
                  <w:pPr>
                    <w:jc w:val="center"/>
                    <w:rPr>
                      <w:lang w:val="es-AR"/>
                    </w:rPr>
                  </w:pPr>
                  <w:r>
                    <w:rPr>
                      <w:lang w:val="es-AR"/>
                    </w:rPr>
                    <w:t>BOTON GENERAR COMPROBANTE DE INSCRIPCION</w:t>
                  </w:r>
                </w:p>
              </w:txbxContent>
            </v:textbox>
          </v:rect>
        </w:pict>
      </w:r>
      <w:r>
        <w:rPr>
          <w:noProof/>
          <w:lang w:val="es-AR" w:eastAsia="es-AR"/>
        </w:rPr>
        <w:pict>
          <v:rect id="_x0000_s1097" style="position:absolute;margin-left:171pt;margin-top:169.25pt;width:90pt;height:45pt;flip:y;z-index:25164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41" type="#_x0000_t75" style="width:364.5pt;height:259.5pt">
            <v:imagedata r:id="rId21" o:title=""/>
          </v:shape>
        </w:pict>
      </w:r>
    </w:p>
    <w:p w:rsidR="00FD4219" w:rsidRDefault="00FD4219">
      <w:r>
        <w:t>En esta pantalla se muestra el botón GENERAR COMPROBANTE DE INSCRIPCION. Al presionarlo se mostrará el formulario Comprobante de Inscripción.</w:t>
      </w:r>
    </w:p>
    <w:p w:rsidR="00FD4219" w:rsidRDefault="00FD4219"/>
    <w:p w:rsidR="00FD4219" w:rsidRDefault="00FD4219">
      <w:r>
        <w:rPr>
          <w:noProof/>
          <w:lang w:val="es-AR" w:eastAsia="es-AR"/>
        </w:rPr>
        <w:pict>
          <v:line id="_x0000_s1098" style="position:absolute;flip:x;z-index:251654656" from="351pt,369pt" to="378pt,369pt">
            <v:stroke endarrow="block"/>
          </v:line>
        </w:pict>
      </w:r>
      <w:r>
        <w:rPr>
          <w:noProof/>
          <w:lang w:val="es-AR" w:eastAsia="es-AR"/>
        </w:rPr>
        <w:pict>
          <v:rect id="_x0000_s1099" style="position:absolute;margin-left:279pt;margin-top:351pt;width:1in;height:36pt;flip:y;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00" style="position:absolute;margin-left:378pt;margin-top:351pt;width:108pt;height:27pt;z-index:251652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00">
              <w:txbxContent>
                <w:p w:rsidR="00FD4219" w:rsidRPr="00B147FD" w:rsidRDefault="00FD4219" w:rsidP="00EB7926">
                  <w:pPr>
                    <w:jc w:val="center"/>
                    <w:rPr>
                      <w:lang w:val="es-AR"/>
                    </w:rPr>
                  </w:pPr>
                  <w:r>
                    <w:rPr>
                      <w:lang w:val="es-AR"/>
                    </w:rPr>
                    <w:t>BOTON IMPRIMIR</w:t>
                  </w:r>
                </w:p>
              </w:txbxContent>
            </v:textbox>
          </v:rect>
        </w:pict>
      </w:r>
      <w:r>
        <w:pict>
          <v:shape id="_x0000_i1042" type="#_x0000_t75" style="width:366pt;height:386.25pt">
            <v:imagedata r:id="rId22" o:title=""/>
          </v:shape>
        </w:pict>
      </w:r>
    </w:p>
    <w:p w:rsidR="00FD4219" w:rsidRDefault="00FD4219">
      <w:r>
        <w:t>En esta Pantalla nos aparecerá el Comprobante a imprimir. Para imprimirlo debemos presionar el botón IMPRIMIR. Luego nos mostrará el formulario Inicio</w:t>
      </w:r>
    </w:p>
    <w:p w:rsidR="00FD4219" w:rsidRDefault="00FD4219"/>
    <w:p w:rsidR="00FD4219" w:rsidRDefault="00FD4219">
      <w:r>
        <w:t>------------------------------------------------------------------------------------------------------------------------------</w:t>
      </w:r>
    </w:p>
    <w:p w:rsidR="00FD4219" w:rsidRDefault="00FD4219">
      <w:r>
        <w:rPr>
          <w:noProof/>
          <w:lang w:val="es-AR" w:eastAsia="es-AR"/>
        </w:rPr>
        <w:pict>
          <v:line id="_x0000_s1101" style="position:absolute;z-index:251670016" from="54pt,3in" to="54pt,243pt">
            <v:stroke endarrow="block"/>
          </v:line>
        </w:pict>
      </w:r>
      <w:r>
        <w:rPr>
          <w:noProof/>
          <w:lang w:val="es-AR" w:eastAsia="es-AR"/>
        </w:rPr>
        <w:pict>
          <v:rect id="_x0000_s1102" style="position:absolute;margin-left:9pt;margin-top:189pt;width:96pt;height:24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02">
              <w:txbxContent>
                <w:p w:rsidR="00FD4219" w:rsidRPr="00B147FD" w:rsidRDefault="00FD4219" w:rsidP="00C87026">
                  <w:pPr>
                    <w:jc w:val="center"/>
                    <w:rPr>
                      <w:lang w:val="es-AR"/>
                    </w:rPr>
                  </w:pPr>
                  <w:r>
                    <w:rPr>
                      <w:lang w:val="es-AR"/>
                    </w:rPr>
                    <w:t>BOTON VOLVER</w:t>
                  </w:r>
                </w:p>
              </w:txbxContent>
            </v:textbox>
          </v:rect>
        </w:pict>
      </w:r>
      <w:r>
        <w:rPr>
          <w:noProof/>
          <w:lang w:val="es-AR" w:eastAsia="es-AR"/>
        </w:rPr>
        <w:pict>
          <v:line id="_x0000_s1103" style="position:absolute;flip:x;z-index:251667968" from="207pt,63pt" to="261pt,63pt">
            <v:stroke endarrow="block"/>
          </v:line>
        </w:pict>
      </w:r>
      <w:r>
        <w:rPr>
          <w:noProof/>
          <w:lang w:val="es-AR" w:eastAsia="es-AR"/>
        </w:rPr>
        <w:pict>
          <v:rect id="_x0000_s1104" style="position:absolute;margin-left:261pt;margin-top:54pt;width:117pt;height:24pt;z-index:25166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04">
              <w:txbxContent>
                <w:p w:rsidR="00FD4219" w:rsidRPr="00B147FD" w:rsidRDefault="00FD4219" w:rsidP="00C87026">
                  <w:pPr>
                    <w:jc w:val="center"/>
                    <w:rPr>
                      <w:lang w:val="es-AR"/>
                    </w:rPr>
                  </w:pPr>
                  <w:r>
                    <w:rPr>
                      <w:lang w:val="es-AR"/>
                    </w:rPr>
                    <w:t>BOTON VERIFICAR</w:t>
                  </w:r>
                </w:p>
              </w:txbxContent>
            </v:textbox>
          </v:rect>
        </w:pict>
      </w:r>
      <w:r>
        <w:rPr>
          <w:noProof/>
          <w:lang w:val="es-AR" w:eastAsia="es-AR"/>
        </w:rPr>
        <w:pict>
          <v:rect id="_x0000_s1105" style="position:absolute;margin-left:2in;margin-top:54pt;width:63pt;height:27pt;flip:x y;z-index:25166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06" style="position:absolute;margin-left:18pt;margin-top:243pt;width:1in;height:36pt;flip:y;z-index:251664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43" type="#_x0000_t75" style="width:374.25pt;height:291.75pt">
            <v:imagedata r:id="rId23" o:title=""/>
          </v:shape>
        </w:pict>
      </w:r>
    </w:p>
    <w:p w:rsidR="00FD4219" w:rsidRDefault="00FD4219" w:rsidP="00D74C95">
      <w:r>
        <w:t xml:space="preserve">Esta pantalla nos pide que ingresemos el id del Alumno que va a abonar el curso. Al presionar el botón VERIFICAR el sistema verificará que el alumno esté inscripto en </w:t>
      </w:r>
      <w:smartTag w:uri="urn:schemas-microsoft-com:office:smarttags" w:element="PersonName">
        <w:smartTagPr>
          <w:attr w:name="ProductID" w:val="la Persona"/>
        </w:smartTagPr>
        <w:r>
          <w:t>la Escuela</w:t>
        </w:r>
      </w:smartTag>
      <w:r>
        <w:t xml:space="preserve"> de Manejo. Si el Comprobante de Inscripción es válido nos mostrará el botón EMITIR FACTURA.</w:t>
      </w:r>
      <w:r w:rsidRPr="00D74C95">
        <w:t xml:space="preserve"> </w:t>
      </w:r>
    </w:p>
    <w:p w:rsidR="00FD4219" w:rsidRDefault="00FD4219" w:rsidP="00D74C95">
      <w:r>
        <w:t>Cuenta con un botón VOLVER que nos mandará de nuevo al formulario Inicio.</w:t>
      </w:r>
    </w:p>
    <w:p w:rsidR="00FD4219" w:rsidRDefault="00FD4219"/>
    <w:p w:rsidR="00FD4219" w:rsidRDefault="00FD4219"/>
    <w:p w:rsidR="00FD4219" w:rsidRDefault="00FD4219">
      <w:r>
        <w:rPr>
          <w:noProof/>
          <w:lang w:val="es-AR" w:eastAsia="es-AR"/>
        </w:rPr>
        <w:pict>
          <v:line id="_x0000_s1107" style="position:absolute;flip:x;z-index:251663872" from="153pt,108pt" to="270pt,108pt">
            <v:stroke endarrow="block"/>
          </v:line>
        </w:pict>
      </w:r>
      <w:r>
        <w:rPr>
          <w:noProof/>
          <w:lang w:val="es-AR" w:eastAsia="es-AR"/>
        </w:rPr>
        <w:pict>
          <v:rect id="_x0000_s1108" style="position:absolute;margin-left:27pt;margin-top:90pt;width:126pt;height:45pt;flip:y;z-index:251662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09" style="position:absolute;margin-left:270pt;margin-top:99pt;width:117pt;height:36pt;z-index:251661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09">
              <w:txbxContent>
                <w:p w:rsidR="00FD4219" w:rsidRPr="00B147FD" w:rsidRDefault="00FD4219" w:rsidP="00C87026">
                  <w:pPr>
                    <w:jc w:val="center"/>
                    <w:rPr>
                      <w:lang w:val="es-AR"/>
                    </w:rPr>
                  </w:pPr>
                  <w:r>
                    <w:rPr>
                      <w:lang w:val="es-AR"/>
                    </w:rPr>
                    <w:t>BOTON EMITIR FACTURA</w:t>
                  </w:r>
                </w:p>
              </w:txbxContent>
            </v:textbox>
          </v:rect>
        </w:pict>
      </w:r>
      <w:r>
        <w:pict>
          <v:shape id="_x0000_i1044" type="#_x0000_t75" style="width:369pt;height:291.75pt">
            <v:imagedata r:id="rId24" o:title=""/>
          </v:shape>
        </w:pict>
      </w:r>
    </w:p>
    <w:p w:rsidR="00FD4219" w:rsidRDefault="00FD4219">
      <w:r>
        <w:t xml:space="preserve">Esta pantalla nos muestra el botón EMITIR FACTURA; al presionarlo, nos pedirá que ingresemos el monto pagado, y luego que ingresemos observaciones que irán en el Detalle de </w:t>
      </w:r>
      <w:smartTag w:uri="urn:schemas-microsoft-com:office:smarttags" w:element="PersonName">
        <w:smartTagPr>
          <w:attr w:name="ProductID" w:val="la Persona"/>
        </w:smartTagPr>
        <w:r>
          <w:t>la Factura</w:t>
        </w:r>
      </w:smartTag>
      <w:r>
        <w:t>:</w:t>
      </w:r>
    </w:p>
    <w:p w:rsidR="00FD4219" w:rsidRDefault="00FD4219">
      <w:r>
        <w:pict>
          <v:shape id="_x0000_i1045" type="#_x0000_t75" style="width:272.25pt;height:108.75pt">
            <v:imagedata r:id="rId25" o:title=""/>
          </v:shape>
        </w:pict>
      </w:r>
    </w:p>
    <w:p w:rsidR="00FD4219" w:rsidRDefault="00FD4219">
      <w:r>
        <w:pict>
          <v:shape id="_x0000_i1046" type="#_x0000_t75" style="width:272.25pt;height:108.75pt">
            <v:imagedata r:id="rId26" o:title=""/>
          </v:shape>
        </w:pict>
      </w:r>
    </w:p>
    <w:p w:rsidR="00FD4219" w:rsidRDefault="00FD4219">
      <w:r>
        <w:rPr>
          <w:noProof/>
          <w:lang w:val="es-AR" w:eastAsia="es-AR"/>
        </w:rPr>
        <w:pict>
          <v:line id="_x0000_s1110" style="position:absolute;flip:x;z-index:251660800" from="126pt,189pt" to="234pt,189pt">
            <v:stroke endarrow="block"/>
          </v:line>
        </w:pict>
      </w:r>
      <w:r>
        <w:rPr>
          <w:noProof/>
          <w:lang w:val="es-AR" w:eastAsia="es-AR"/>
        </w:rPr>
        <w:pict>
          <v:rect id="_x0000_s1111" style="position:absolute;margin-left:63pt;margin-top:180pt;width:63pt;height:27pt;flip:y;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12" style="position:absolute;margin-left:234pt;margin-top:171pt;width:108pt;height:27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12">
              <w:txbxContent>
                <w:p w:rsidR="00FD4219" w:rsidRPr="00B147FD" w:rsidRDefault="00FD4219" w:rsidP="00C87026">
                  <w:pPr>
                    <w:jc w:val="center"/>
                    <w:rPr>
                      <w:lang w:val="es-AR"/>
                    </w:rPr>
                  </w:pPr>
                  <w:r>
                    <w:rPr>
                      <w:lang w:val="es-AR"/>
                    </w:rPr>
                    <w:t>BOTON SIGUIENTE</w:t>
                  </w:r>
                </w:p>
              </w:txbxContent>
            </v:textbox>
          </v:rect>
        </w:pict>
      </w:r>
      <w:r>
        <w:pict>
          <v:shape id="_x0000_i1047" type="#_x0000_t75" style="width:371.25pt;height:291pt">
            <v:imagedata r:id="rId27" o:title=""/>
          </v:shape>
        </w:pict>
      </w:r>
    </w:p>
    <w:p w:rsidR="00FD4219" w:rsidRDefault="00FD4219">
      <w:r>
        <w:t>En esta pantalla nos pedirá que seleccionemos la forma de pago (efectivo o con tarjeta de crédito). Luego debemos presionar el botón SIGUIENTE, que nos mostrará el formulario Factura C</w:t>
      </w:r>
    </w:p>
    <w:p w:rsidR="00FD4219" w:rsidRDefault="00FD4219">
      <w:r>
        <w:rPr>
          <w:noProof/>
          <w:lang w:val="es-AR" w:eastAsia="es-AR"/>
        </w:rPr>
        <w:pict>
          <v:line id="_x0000_s1113" style="position:absolute;z-index:251657728" from="5in,-9pt" to="5in,27pt">
            <v:stroke endarrow="block"/>
          </v:line>
        </w:pict>
      </w:r>
      <w:r>
        <w:rPr>
          <w:noProof/>
          <w:lang w:val="es-AR" w:eastAsia="es-AR"/>
        </w:rPr>
        <w:pict>
          <v:rect id="_x0000_s1114" style="position:absolute;margin-left:351pt;margin-top:-36pt;width:108pt;height:27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14">
              <w:txbxContent>
                <w:p w:rsidR="00FD4219" w:rsidRPr="00B147FD" w:rsidRDefault="00FD4219" w:rsidP="00C87026">
                  <w:pPr>
                    <w:jc w:val="center"/>
                    <w:rPr>
                      <w:lang w:val="es-AR"/>
                    </w:rPr>
                  </w:pPr>
                  <w:r>
                    <w:rPr>
                      <w:lang w:val="es-AR"/>
                    </w:rPr>
                    <w:t>BOTON IMPRIMIR</w:t>
                  </w:r>
                </w:p>
              </w:txbxContent>
            </v:textbox>
          </v:rect>
        </w:pict>
      </w:r>
      <w:r>
        <w:rPr>
          <w:noProof/>
          <w:lang w:val="es-AR" w:eastAsia="es-AR"/>
        </w:rPr>
        <w:pict>
          <v:rect id="_x0000_s1115" style="position:absolute;margin-left:324pt;margin-top:27pt;width:1in;height:27pt;flip:y;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48" type="#_x0000_t75" style="width:436.5pt;height:388.5pt">
            <v:imagedata r:id="rId28" o:title=""/>
          </v:shape>
        </w:pict>
      </w:r>
    </w:p>
    <w:p w:rsidR="00FD4219" w:rsidRDefault="00FD4219">
      <w:r>
        <w:t xml:space="preserve">Esta pantalla nos muestra </w:t>
      </w:r>
      <w:smartTag w:uri="urn:schemas-microsoft-com:office:smarttags" w:element="PersonName">
        <w:smartTagPr>
          <w:attr w:name="ProductID" w:val="la Persona"/>
        </w:smartTagPr>
        <w:r>
          <w:t>la Factura</w:t>
        </w:r>
      </w:smartTag>
      <w:r>
        <w:t xml:space="preserve"> a imprimir. Para continuar debemos presionar el botón IMPRIMIR.</w:t>
      </w:r>
    </w:p>
    <w:p w:rsidR="00FD4219" w:rsidRDefault="00FD4219">
      <w:pPr>
        <w:pBdr>
          <w:bottom w:val="single" w:sz="6" w:space="1" w:color="auto"/>
        </w:pBdr>
      </w:pPr>
    </w:p>
    <w:p w:rsidR="00FD4219" w:rsidRDefault="00FD4219">
      <w:r>
        <w:rPr>
          <w:noProof/>
          <w:lang w:val="es-AR" w:eastAsia="es-AR"/>
        </w:rPr>
        <w:pict>
          <v:line id="_x0000_s1116" style="position:absolute;flip:x;z-index:251678208" from="90pt,252pt" to="2in,252pt">
            <v:stroke endarrow="block"/>
          </v:line>
        </w:pict>
      </w:r>
      <w:r>
        <w:rPr>
          <w:noProof/>
          <w:lang w:val="es-AR" w:eastAsia="es-AR"/>
        </w:rPr>
        <w:pict>
          <v:rect id="_x0000_s1117" style="position:absolute;margin-left:2in;margin-top:234pt;width:108pt;height:27pt;z-index:251677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17">
              <w:txbxContent>
                <w:p w:rsidR="00FD4219" w:rsidRPr="00B147FD" w:rsidRDefault="00FD4219" w:rsidP="00817C13">
                  <w:pPr>
                    <w:jc w:val="center"/>
                    <w:rPr>
                      <w:lang w:val="es-AR"/>
                    </w:rPr>
                  </w:pPr>
                  <w:r>
                    <w:rPr>
                      <w:lang w:val="es-AR"/>
                    </w:rPr>
                    <w:t>BOTON VOLVER</w:t>
                  </w:r>
                </w:p>
              </w:txbxContent>
            </v:textbox>
          </v:rect>
        </w:pict>
      </w:r>
      <w:r>
        <w:rPr>
          <w:noProof/>
          <w:lang w:val="es-AR" w:eastAsia="es-AR"/>
        </w:rPr>
        <w:pict>
          <v:rect id="_x0000_s1118" style="position:absolute;margin-left:0;margin-top:234pt;width:90pt;height:45pt;flip:y;z-index:25167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line id="_x0000_s1119" style="position:absolute;flip:x;z-index:251674112" from="3in,36pt" to="4in,36pt">
            <v:stroke endarrow="block"/>
          </v:line>
        </w:pict>
      </w:r>
      <w:r>
        <w:rPr>
          <w:noProof/>
          <w:lang w:val="es-AR" w:eastAsia="es-AR"/>
        </w:rPr>
        <w:pict>
          <v:rect id="_x0000_s1120" style="position:absolute;margin-left:2in;margin-top:27pt;width:1in;height:18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21" style="position:absolute;margin-left:4in;margin-top:27pt;width:108pt;height:36pt;z-index:251671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21">
              <w:txbxContent>
                <w:p w:rsidR="00FD4219" w:rsidRPr="00B147FD" w:rsidRDefault="00FD4219" w:rsidP="00817C13">
                  <w:pPr>
                    <w:jc w:val="center"/>
                    <w:rPr>
                      <w:lang w:val="es-AR"/>
                    </w:rPr>
                  </w:pPr>
                  <w:r>
                    <w:rPr>
                      <w:lang w:val="es-AR"/>
                    </w:rPr>
                    <w:t>BOTON OBTENER DATOS</w:t>
                  </w:r>
                </w:p>
              </w:txbxContent>
            </v:textbox>
          </v:rect>
        </w:pict>
      </w:r>
      <w:r>
        <w:pict>
          <v:shape id="_x0000_i1049" type="#_x0000_t75" style="width:409.5pt;height:276pt">
            <v:imagedata r:id="rId29" o:title=""/>
          </v:shape>
        </w:pict>
      </w:r>
    </w:p>
    <w:p w:rsidR="00FD4219" w:rsidRDefault="00FD4219">
      <w:r>
        <w:t>Esta pantalla nos pedirá que ingresemos el id del Instructor del que se desea liquidar el sueldo. Para obtener los datos del instructor, el registro de su asistencia y las faltas que tenga justificadas, debemos presionar el botón OBTENER DATOS.</w:t>
      </w:r>
    </w:p>
    <w:p w:rsidR="00FD4219" w:rsidRDefault="00FD4219">
      <w:r>
        <w:t>Cuenta con un botón VOLVER que nos mandará nuevamente al formulario Inicio</w:t>
      </w:r>
    </w:p>
    <w:p w:rsidR="00FD4219" w:rsidRDefault="00FD4219">
      <w:r>
        <w:rPr>
          <w:noProof/>
          <w:lang w:val="es-AR" w:eastAsia="es-AR"/>
        </w:rPr>
        <w:pict>
          <v:rect id="_x0000_s1122" style="position:absolute;margin-left:171pt;margin-top:38.6pt;width:234pt;height:234pt;flip:y;z-index:251679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23" style="position:absolute;margin-left:9pt;margin-top:56.6pt;width:162pt;height:54pt;flip:y;z-index:251675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24" style="position:absolute;margin-left:405pt;margin-top:83.6pt;width:99pt;height:42pt;z-index:25167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24">
              <w:txbxContent>
                <w:p w:rsidR="00FD4219" w:rsidRPr="00B147FD" w:rsidRDefault="00FD4219" w:rsidP="00817C13">
                  <w:pPr>
                    <w:jc w:val="center"/>
                    <w:rPr>
                      <w:lang w:val="es-AR"/>
                    </w:rPr>
                  </w:pPr>
                  <w:r>
                    <w:rPr>
                      <w:lang w:val="es-AR"/>
                    </w:rPr>
                    <w:t>INFORMACION DEL INSTRUCTOR</w:t>
                  </w:r>
                </w:p>
              </w:txbxContent>
            </v:textbox>
          </v:rect>
        </w:pict>
      </w:r>
      <w:r>
        <w:pict>
          <v:shape id="_x0000_i1050" type="#_x0000_t75" style="width:414pt;height:280.5pt">
            <v:imagedata r:id="rId30" o:title=""/>
          </v:shape>
        </w:pict>
      </w:r>
    </w:p>
    <w:p w:rsidR="00FD4219" w:rsidRPr="00817C13" w:rsidRDefault="00FD4219">
      <w:r>
        <w:t>En esta pantalla nos aparece la información del instructor, junto con el Registro de su Asistencia y las faltas y llegadas tarde que tenga justificadas.</w:t>
      </w:r>
    </w:p>
    <w:p w:rsidR="00FD4219" w:rsidRDefault="00FD4219">
      <w:r>
        <w:rPr>
          <w:noProof/>
          <w:lang w:val="es-AR" w:eastAsia="es-AR"/>
        </w:rPr>
        <w:pict>
          <v:line id="_x0000_s1125" style="position:absolute;flip:x;z-index:251688448" from="153pt,207pt" to="180pt,207pt">
            <v:stroke endarrow="block"/>
          </v:line>
        </w:pict>
      </w:r>
      <w:r>
        <w:rPr>
          <w:noProof/>
          <w:lang w:val="es-AR" w:eastAsia="es-AR"/>
        </w:rPr>
        <w:pict>
          <v:line id="_x0000_s1126" style="position:absolute;flip:x;z-index:251687424" from="81pt,270pt" to="162pt,270pt">
            <v:stroke endarrow="block"/>
          </v:line>
        </w:pict>
      </w:r>
      <w:r>
        <w:rPr>
          <w:noProof/>
          <w:lang w:val="es-AR" w:eastAsia="es-AR"/>
        </w:rPr>
        <w:pict>
          <v:line id="_x0000_s1127" style="position:absolute;z-index:251686400" from="0,207pt" to="18pt,207pt">
            <v:stroke endarrow="block"/>
          </v:line>
        </w:pict>
      </w:r>
      <w:r>
        <w:rPr>
          <w:noProof/>
          <w:lang w:val="es-AR" w:eastAsia="es-AR"/>
        </w:rPr>
        <w:pict>
          <v:rect id="_x0000_s1128" style="position:absolute;margin-left:90pt;margin-top:189pt;width:63pt;height:36pt;flip:y;z-index:251685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29" style="position:absolute;margin-left:180pt;margin-top:189pt;width:99pt;height:36pt;z-index:251681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29">
              <w:txbxContent>
                <w:p w:rsidR="00FD4219" w:rsidRPr="00B147FD" w:rsidRDefault="00FD4219" w:rsidP="00305E23">
                  <w:pPr>
                    <w:jc w:val="center"/>
                    <w:rPr>
                      <w:lang w:val="es-AR"/>
                    </w:rPr>
                  </w:pPr>
                  <w:r>
                    <w:rPr>
                      <w:lang w:val="es-AR"/>
                    </w:rPr>
                    <w:t>BOTON LIMPIAR LISTA</w:t>
                  </w:r>
                </w:p>
              </w:txbxContent>
            </v:textbox>
          </v:rect>
        </w:pict>
      </w:r>
      <w:r>
        <w:rPr>
          <w:noProof/>
          <w:lang w:val="es-AR" w:eastAsia="es-AR"/>
        </w:rPr>
        <w:pict>
          <v:rect id="_x0000_s1130" style="position:absolute;margin-left:-81pt;margin-top:180pt;width:81pt;height:54pt;z-index:25168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30">
              <w:txbxContent>
                <w:p w:rsidR="00FD4219" w:rsidRPr="00B147FD" w:rsidRDefault="00FD4219" w:rsidP="00A57F2A">
                  <w:pPr>
                    <w:jc w:val="center"/>
                    <w:rPr>
                      <w:lang w:val="es-AR"/>
                    </w:rPr>
                  </w:pPr>
                  <w:r>
                    <w:rPr>
                      <w:lang w:val="es-AR"/>
                    </w:rPr>
                    <w:t>BOTON REGISTRAR LLEGADA</w:t>
                  </w:r>
                </w:p>
              </w:txbxContent>
            </v:textbox>
          </v:rect>
        </w:pict>
      </w:r>
      <w:r>
        <w:rPr>
          <w:noProof/>
          <w:lang w:val="es-AR" w:eastAsia="es-AR"/>
        </w:rPr>
        <w:pict>
          <v:rect id="_x0000_s1131" style="position:absolute;margin-left:18pt;margin-top:189pt;width:63pt;height:36pt;flip:y;z-index:251684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32" style="position:absolute;margin-left:0;margin-top:243pt;width:81pt;height:36pt;flip:y;z-index:251683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33" style="position:absolute;margin-left:162pt;margin-top:252pt;width:99pt;height:27pt;z-index:251680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33">
              <w:txbxContent>
                <w:p w:rsidR="00FD4219" w:rsidRPr="00B147FD" w:rsidRDefault="00FD4219" w:rsidP="00305E23">
                  <w:pPr>
                    <w:jc w:val="center"/>
                    <w:rPr>
                      <w:lang w:val="es-AR"/>
                    </w:rPr>
                  </w:pPr>
                  <w:r>
                    <w:rPr>
                      <w:lang w:val="es-AR"/>
                    </w:rPr>
                    <w:t>BOTON VOLVER</w:t>
                  </w:r>
                </w:p>
              </w:txbxContent>
            </v:textbox>
          </v:rect>
        </w:pict>
      </w:r>
      <w:r>
        <w:pict>
          <v:shape id="_x0000_i1051" type="#_x0000_t75" style="width:342pt;height:294pt">
            <v:imagedata r:id="rId31" o:title=""/>
          </v:shape>
        </w:pict>
      </w:r>
    </w:p>
    <w:p w:rsidR="00FD4219" w:rsidRDefault="00FD4219" w:rsidP="00D74C95">
      <w:r>
        <w:t xml:space="preserve">En esta pantalla, nos pedirá que seleccionemos si la persona a la que se le toma la asistencia es un alumno o un instructor. Y que ingresemos el id de </w:t>
      </w:r>
      <w:smartTag w:uri="urn:schemas-microsoft-com:office:smarttags" w:element="PersonName">
        <w:smartTagPr>
          <w:attr w:name="ProductID" w:val="la Persona"/>
        </w:smartTagPr>
        <w:r>
          <w:t>la Persona</w:t>
        </w:r>
      </w:smartTag>
      <w:r>
        <w:t xml:space="preserve"> y el Curso-Fecha que corresponda. Para continuar, se debe presionar el botón REGISTRAR LLEGADA; para limpiar la lista, se debe presionar el botón LIMPIAR LISTA.</w:t>
      </w:r>
      <w:r w:rsidRPr="00D74C95">
        <w:t xml:space="preserve"> </w:t>
      </w:r>
    </w:p>
    <w:p w:rsidR="00FD4219" w:rsidRDefault="00FD4219" w:rsidP="00D74C95">
      <w:r>
        <w:t>Cuenta con un botón VOLVER que nos mandará de nuevo al formulario Inicio.</w:t>
      </w:r>
    </w:p>
    <w:p w:rsidR="00FD4219" w:rsidRPr="00305E23" w:rsidRDefault="00FD4219">
      <w:r>
        <w:rPr>
          <w:noProof/>
          <w:lang w:val="es-AR" w:eastAsia="es-AR"/>
        </w:rPr>
        <w:pict>
          <v:line id="_x0000_s1134" style="position:absolute;flip:x;z-index:251694592" from="261pt,108pt" to="261pt,2in">
            <v:stroke endarrow="block"/>
          </v:line>
        </w:pict>
      </w:r>
      <w:r>
        <w:rPr>
          <w:noProof/>
          <w:lang w:val="es-AR" w:eastAsia="es-AR"/>
        </w:rPr>
        <w:pict>
          <v:rect id="_x0000_s1135" style="position:absolute;margin-left:234pt;margin-top:81pt;width:69pt;height:24pt;z-index:251689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35">
              <w:txbxContent>
                <w:p w:rsidR="00FD4219" w:rsidRPr="00B147FD" w:rsidRDefault="00FD4219" w:rsidP="00A57F2A">
                  <w:pPr>
                    <w:jc w:val="center"/>
                    <w:rPr>
                      <w:lang w:val="es-AR"/>
                    </w:rPr>
                  </w:pPr>
                  <w:r>
                    <w:rPr>
                      <w:lang w:val="es-AR"/>
                    </w:rPr>
                    <w:t>MENSAJE</w:t>
                  </w:r>
                </w:p>
              </w:txbxContent>
            </v:textbox>
          </v:rect>
        </w:pict>
      </w:r>
      <w:r>
        <w:rPr>
          <w:noProof/>
          <w:lang w:val="es-AR" w:eastAsia="es-AR"/>
        </w:rPr>
        <w:pict>
          <v:rect id="_x0000_s1136" style="position:absolute;margin-left:3in;margin-top:2in;width:126pt;height:93pt;flip:y;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52" type="#_x0000_t75" style="width:358.5pt;height:306.75pt">
            <v:imagedata r:id="rId32" o:title=""/>
          </v:shape>
        </w:pict>
      </w:r>
    </w:p>
    <w:p w:rsidR="00FD4219" w:rsidRDefault="00FD4219">
      <w:r>
        <w:t>Esta pantalla nos mostrará el Horario de Entrada de la persona y el horario en el que llego. Además nos dirá a través de un mensaje si la persona llegó a tiempo o si llegó tarde.</w:t>
      </w:r>
    </w:p>
    <w:p w:rsidR="00FD4219" w:rsidRDefault="00FD4219"/>
    <w:p w:rsidR="00FD4219" w:rsidRDefault="00FD4219"/>
    <w:p w:rsidR="00FD4219" w:rsidRDefault="00FD4219">
      <w:r>
        <w:rPr>
          <w:noProof/>
          <w:lang w:val="es-AR" w:eastAsia="es-AR"/>
        </w:rPr>
        <w:pict>
          <v:line id="_x0000_s1137" style="position:absolute;z-index:251693568" from="108pt,171pt" to="108pt,189pt">
            <v:stroke endarrow="block"/>
          </v:line>
        </w:pict>
      </w:r>
      <w:r>
        <w:rPr>
          <w:noProof/>
          <w:lang w:val="es-AR" w:eastAsia="es-AR"/>
        </w:rPr>
        <w:pict>
          <v:rect id="_x0000_s1138" style="position:absolute;margin-left:99pt;margin-top:189pt;width:255pt;height:90pt;flip:y;z-index:251692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39" style="position:absolute;margin-left:54pt;margin-top:2in;width:60pt;height:24pt;z-index:251690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39">
              <w:txbxContent>
                <w:p w:rsidR="00FD4219" w:rsidRPr="00A57F2A" w:rsidRDefault="00FD4219" w:rsidP="00A57F2A">
                  <w:pPr>
                    <w:rPr>
                      <w:lang w:val="es-AR"/>
                    </w:rPr>
                  </w:pPr>
                  <w:r>
                    <w:rPr>
                      <w:lang w:val="es-AR"/>
                    </w:rPr>
                    <w:t>MENSAJE</w:t>
                  </w:r>
                </w:p>
              </w:txbxContent>
            </v:textbox>
          </v:rect>
        </w:pict>
      </w:r>
      <w:r>
        <w:pict>
          <v:shape id="_x0000_i1053" type="#_x0000_t75" style="width:358.5pt;height:306pt">
            <v:imagedata r:id="rId33" o:title=""/>
          </v:shape>
        </w:pict>
      </w:r>
    </w:p>
    <w:p w:rsidR="00FD4219" w:rsidRDefault="00FD4219">
      <w:r>
        <w:t>En el caso de que la persona haya llegado fuera de horario, nos preguntará si deseamos registrar un Justificativo, en el caso de que la persona lo presente.</w:t>
      </w:r>
    </w:p>
    <w:p w:rsidR="00FD4219" w:rsidRDefault="00FD4219">
      <w:r>
        <w:t>------------------------------------------------------------------------------------------------------------------------------</w:t>
      </w:r>
    </w:p>
    <w:p w:rsidR="00FD4219" w:rsidRDefault="00FD4219">
      <w:pPr>
        <w:rPr>
          <w:lang w:val="en-US"/>
        </w:rPr>
      </w:pPr>
      <w:r>
        <w:rPr>
          <w:noProof/>
          <w:lang w:val="es-AR" w:eastAsia="es-AR"/>
        </w:rPr>
        <w:pict>
          <v:line id="_x0000_s1140" style="position:absolute;flip:x y;z-index:251696640" from="189pt,80.6pt" to="189pt,98.6pt">
            <v:stroke endarrow="block"/>
          </v:line>
        </w:pict>
      </w:r>
      <w:r>
        <w:rPr>
          <w:noProof/>
          <w:lang w:val="es-AR" w:eastAsia="es-AR"/>
        </w:rPr>
        <w:pict>
          <v:line id="_x0000_s1141" style="position:absolute;z-index:251698688" from="-18pt,107.6pt" to="9pt,107.6pt">
            <v:stroke endarrow="block"/>
          </v:line>
        </w:pict>
      </w:r>
      <w:r>
        <w:rPr>
          <w:noProof/>
          <w:lang w:val="es-AR" w:eastAsia="es-AR"/>
        </w:rPr>
        <w:pict>
          <v:rect id="_x0000_s1142" style="position:absolute;margin-left:9pt;margin-top:89.6pt;width:90pt;height:36pt;flip:y;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43" style="position:absolute;margin-left:153pt;margin-top:44.6pt;width:63pt;height:36pt;flip:y;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44" style="position:absolute;margin-left:-1in;margin-top:89.6pt;width:54pt;height:36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44">
              <w:txbxContent>
                <w:p w:rsidR="00FD4219" w:rsidRPr="00A57F2A" w:rsidRDefault="00FD4219" w:rsidP="004D07F8">
                  <w:pPr>
                    <w:jc w:val="center"/>
                    <w:rPr>
                      <w:lang w:val="es-AR"/>
                    </w:rPr>
                  </w:pPr>
                  <w:r>
                    <w:rPr>
                      <w:lang w:val="es-AR"/>
                    </w:rPr>
                    <w:t>BOTON VOLVER</w:t>
                  </w:r>
                </w:p>
              </w:txbxContent>
            </v:textbox>
          </v:rect>
        </w:pict>
      </w:r>
      <w:r>
        <w:rPr>
          <w:noProof/>
          <w:lang w:val="es-AR" w:eastAsia="es-AR"/>
        </w:rPr>
        <w:pict>
          <v:rect id="_x0000_s1145" style="position:absolute;margin-left:2in;margin-top:98.6pt;width:99pt;height:24pt;z-index:25169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45">
              <w:txbxContent>
                <w:p w:rsidR="00FD4219" w:rsidRPr="00A57F2A" w:rsidRDefault="00FD4219" w:rsidP="004D07F8">
                  <w:pPr>
                    <w:rPr>
                      <w:lang w:val="es-AR"/>
                    </w:rPr>
                  </w:pPr>
                  <w:r>
                    <w:rPr>
                      <w:lang w:val="es-AR"/>
                    </w:rPr>
                    <w:t>BOTON VERIFICAR</w:t>
                  </w:r>
                </w:p>
              </w:txbxContent>
            </v:textbox>
          </v:rect>
        </w:pict>
      </w:r>
      <w:r w:rsidRPr="00ED5554">
        <w:rPr>
          <w:lang w:val="en-US"/>
        </w:rPr>
        <w:pict>
          <v:shape id="_x0000_i1054" type="#_x0000_t75" style="width:393pt;height:138.75pt">
            <v:imagedata r:id="rId34" o:title=""/>
          </v:shape>
        </w:pict>
      </w:r>
    </w:p>
    <w:p w:rsidR="00FD4219" w:rsidRDefault="00FD4219" w:rsidP="00D74C95">
      <w:r w:rsidRPr="008720DB">
        <w:t>En esta pantalla se nos pedir</w:t>
      </w:r>
      <w:r>
        <w:t>á que ingresemos el id del Alumno y el número del curso que este cursa. Para verificar que el examen esté aprobado se debe presionar el botón VERIFICAR.</w:t>
      </w:r>
      <w:r w:rsidRPr="00D74C95">
        <w:t xml:space="preserve"> </w:t>
      </w:r>
    </w:p>
    <w:p w:rsidR="00FD4219" w:rsidRDefault="00FD4219" w:rsidP="00D74C95">
      <w:r>
        <w:t>Cuenta con un botón VOLVER que nos mandará de nuevo al formulario Inicio.</w:t>
      </w:r>
    </w:p>
    <w:p w:rsidR="00FD4219" w:rsidRDefault="00FD4219"/>
    <w:p w:rsidR="00FD4219" w:rsidRDefault="00FD4219" w:rsidP="008720DB">
      <w:r>
        <w:pict>
          <v:shape id="_x0000_i1055" type="#_x0000_t75" style="width:118.5pt;height:95.25pt">
            <v:imagedata r:id="rId35" o:title=""/>
          </v:shape>
        </w:pict>
      </w:r>
      <w:r>
        <w:tab/>
        <w:t>Al presionar el botón VERIFICAR nos mostrará un mensaje como este informándonos si el curso está aprobado o si no lo está.</w:t>
      </w:r>
    </w:p>
    <w:p w:rsidR="00FD4219" w:rsidRPr="004D07F8" w:rsidRDefault="00FD4219" w:rsidP="008720DB">
      <w:r>
        <w:t>En el caso de que sí lo esté nos mostrará el formulario Certificado de Aprobación con todos los datos del alumno y de la evaluación</w:t>
      </w:r>
      <w:r w:rsidRPr="004D07F8">
        <w:t>:</w:t>
      </w:r>
    </w:p>
    <w:p w:rsidR="00FD4219" w:rsidRPr="004D07F8" w:rsidRDefault="00FD4219" w:rsidP="008720DB">
      <w:r>
        <w:rPr>
          <w:noProof/>
          <w:lang w:val="es-AR" w:eastAsia="es-AR"/>
        </w:rPr>
        <w:pict>
          <v:line id="_x0000_s1146" style="position:absolute;flip:y;z-index:251703808" from="369pt,292.1pt" to="369pt,328.1pt">
            <v:stroke endarrow="block"/>
          </v:line>
        </w:pict>
      </w:r>
      <w:r>
        <w:rPr>
          <w:noProof/>
          <w:lang w:val="es-AR" w:eastAsia="es-AR"/>
        </w:rPr>
        <w:pict>
          <v:rect id="_x0000_s1147" style="position:absolute;margin-left:342pt;margin-top:274.1pt;width:57pt;height:18pt;flip:y;z-index:251701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56" type="#_x0000_t75" style="width:426pt;height:312.75pt">
            <v:imagedata r:id="rId36" o:title=""/>
          </v:shape>
        </w:pict>
      </w:r>
    </w:p>
    <w:p w:rsidR="00FD4219" w:rsidRDefault="00FD4219" w:rsidP="004D07F8">
      <w:pPr>
        <w:ind w:left="2832" w:hanging="2832"/>
      </w:pPr>
      <w:r>
        <w:rPr>
          <w:noProof/>
          <w:lang w:val="es-AR" w:eastAsia="es-AR"/>
        </w:rPr>
        <w:pict>
          <v:rect id="_x0000_s1148" style="position:absolute;left:0;text-align:left;margin-left:333pt;margin-top:3.6pt;width:99pt;height:24pt;z-index:251702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48">
              <w:txbxContent>
                <w:p w:rsidR="00FD4219" w:rsidRPr="00A57F2A" w:rsidRDefault="00FD4219" w:rsidP="007D3E95">
                  <w:pPr>
                    <w:rPr>
                      <w:lang w:val="es-AR"/>
                    </w:rPr>
                  </w:pPr>
                  <w:r>
                    <w:rPr>
                      <w:lang w:val="es-AR"/>
                    </w:rPr>
                    <w:t>BOTON IMPRIMIR</w:t>
                  </w:r>
                </w:p>
              </w:txbxContent>
            </v:textbox>
          </v:rect>
        </w:pict>
      </w:r>
      <w:r>
        <w:t>Para imprimir el Comprobante, se debe presionar el botón IMPRIMIR.</w:t>
      </w:r>
    </w:p>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p w:rsidR="00FD4219" w:rsidRDefault="00FD4219" w:rsidP="004D07F8">
      <w:r>
        <w:t>En el caso de que el curso no esté aprobado, nos mostrará en pantalla el formulario Informe de Desapruebo</w:t>
      </w:r>
      <w:r w:rsidRPr="004D07F8">
        <w:t>:</w:t>
      </w:r>
    </w:p>
    <w:p w:rsidR="00FD4219" w:rsidRPr="004D07F8" w:rsidRDefault="00FD4219" w:rsidP="004D07F8">
      <w:r>
        <w:rPr>
          <w:noProof/>
          <w:lang w:val="es-AR" w:eastAsia="es-AR"/>
        </w:rPr>
        <w:pict>
          <v:line id="_x0000_s1149" style="position:absolute;flip:y;z-index:251706880" from="351pt,301.1pt" to="351pt,328.1pt">
            <v:stroke endarrow="block"/>
          </v:line>
        </w:pict>
      </w:r>
      <w:r>
        <w:rPr>
          <w:noProof/>
          <w:lang w:val="es-AR" w:eastAsia="es-AR"/>
        </w:rPr>
        <w:pict>
          <v:rect id="_x0000_s1150" style="position:absolute;margin-left:315pt;margin-top:283.1pt;width:81pt;height:18pt;flip:y;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57" type="#_x0000_t75" style="width:423.75pt;height:309.75pt">
            <v:imagedata r:id="rId37" o:title=""/>
          </v:shape>
        </w:pict>
      </w:r>
    </w:p>
    <w:p w:rsidR="00FD4219" w:rsidRDefault="00FD4219" w:rsidP="004D07F8">
      <w:pPr>
        <w:ind w:left="2832" w:hanging="2832"/>
      </w:pPr>
      <w:r>
        <w:rPr>
          <w:noProof/>
          <w:lang w:val="es-AR" w:eastAsia="es-AR"/>
        </w:rPr>
        <w:pict>
          <v:rect id="_x0000_s1151" style="position:absolute;left:0;text-align:left;margin-left:324pt;margin-top:3.3pt;width:99pt;height:24pt;z-index:251704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51">
              <w:txbxContent>
                <w:p w:rsidR="00FD4219" w:rsidRPr="00A57F2A" w:rsidRDefault="00FD4219" w:rsidP="007D3E95">
                  <w:pPr>
                    <w:rPr>
                      <w:lang w:val="es-AR"/>
                    </w:rPr>
                  </w:pPr>
                  <w:r>
                    <w:rPr>
                      <w:lang w:val="es-AR"/>
                    </w:rPr>
                    <w:t>BOTON IMPRIMIR</w:t>
                  </w:r>
                </w:p>
              </w:txbxContent>
            </v:textbox>
          </v:rect>
        </w:pict>
      </w:r>
      <w:r>
        <w:t>Para imprimir el Comprobante, se debe presionar el botón IMPRIMIR</w:t>
      </w:r>
    </w:p>
    <w:p w:rsidR="00FD4219" w:rsidRDefault="00FD4219" w:rsidP="007D3E95"/>
    <w:p w:rsidR="00FD4219" w:rsidRDefault="00FD4219" w:rsidP="007D3E95"/>
    <w:p w:rsidR="00FD4219" w:rsidRDefault="00FD4219" w:rsidP="007D3E95">
      <w:r>
        <w:t>------------------------------------------------------------------------------------------------------------------------------</w:t>
      </w:r>
    </w:p>
    <w:p w:rsidR="00FD4219" w:rsidRDefault="00FD4219" w:rsidP="004D07F8">
      <w:pPr>
        <w:ind w:left="2832" w:hanging="2832"/>
      </w:pPr>
      <w:r>
        <w:rPr>
          <w:noProof/>
          <w:lang w:val="es-AR" w:eastAsia="es-AR"/>
        </w:rPr>
        <w:pict>
          <v:line id="_x0000_s1152" style="position:absolute;left:0;text-align:left;flip:x;z-index:251713024" from="81pt,150.45pt" to="126pt,150.45pt">
            <v:stroke endarrow="block"/>
          </v:line>
        </w:pict>
      </w:r>
      <w:r>
        <w:rPr>
          <w:noProof/>
          <w:lang w:val="es-AR" w:eastAsia="es-AR"/>
        </w:rPr>
        <w:pict>
          <v:line id="_x0000_s1153" style="position:absolute;left:0;text-align:left;z-index:251712000" from="-18pt,87.45pt" to="45pt,87.45pt">
            <v:stroke endarrow="block"/>
          </v:line>
        </w:pict>
      </w:r>
      <w:r>
        <w:rPr>
          <w:noProof/>
          <w:lang w:val="es-AR" w:eastAsia="es-AR"/>
        </w:rPr>
        <w:pict>
          <v:rect id="_x0000_s1154" style="position:absolute;left:0;text-align:left;margin-left:0;margin-top:132.45pt;width:81pt;height:36pt;flip:y;z-index:251710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55" style="position:absolute;left:0;text-align:left;margin-left:45pt;margin-top:78.45pt;width:81pt;height:36pt;flip:y;z-index:251709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56" style="position:absolute;left:0;text-align:left;margin-left:126pt;margin-top:141.45pt;width:88.9pt;height:24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56">
              <w:txbxContent>
                <w:p w:rsidR="00FD4219" w:rsidRPr="00A57F2A" w:rsidRDefault="00FD4219" w:rsidP="007C06F0">
                  <w:pPr>
                    <w:rPr>
                      <w:lang w:val="es-AR"/>
                    </w:rPr>
                  </w:pPr>
                  <w:r>
                    <w:rPr>
                      <w:lang w:val="es-AR"/>
                    </w:rPr>
                    <w:t>BOTON VOLVER</w:t>
                  </w:r>
                </w:p>
              </w:txbxContent>
            </v:textbox>
          </v:rect>
        </w:pict>
      </w:r>
      <w:r>
        <w:rPr>
          <w:noProof/>
          <w:lang w:val="es-AR" w:eastAsia="es-AR"/>
        </w:rPr>
        <w:pict>
          <v:rect id="_x0000_s1157" style="position:absolute;left:0;text-align:left;margin-left:-81pt;margin-top:78.45pt;width:63pt;height:36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57">
              <w:txbxContent>
                <w:p w:rsidR="00FD4219" w:rsidRPr="00A57F2A" w:rsidRDefault="00FD4219" w:rsidP="007C06F0">
                  <w:pPr>
                    <w:jc w:val="center"/>
                    <w:rPr>
                      <w:lang w:val="es-AR"/>
                    </w:rPr>
                  </w:pPr>
                  <w:r>
                    <w:rPr>
                      <w:lang w:val="es-AR"/>
                    </w:rPr>
                    <w:t>BOTON INGRESAR</w:t>
                  </w:r>
                </w:p>
              </w:txbxContent>
            </v:textbox>
          </v:rect>
        </w:pict>
      </w:r>
      <w:r>
        <w:pict>
          <v:shape id="_x0000_i1058" type="#_x0000_t75" style="width:444pt;height:183.75pt">
            <v:imagedata r:id="rId38" o:title=""/>
          </v:shape>
        </w:pict>
      </w:r>
    </w:p>
    <w:p w:rsidR="00FD4219" w:rsidRDefault="00FD4219" w:rsidP="00D74C95">
      <w:r>
        <w:t>En esta pantalla nos pide que ingresemos la matrícula del vehículo que fue revisado y el estado en el que se encuentra (1 si se encuentra utilizable, y 0 si no). Para ingresar los datos debemos presionar el botón INGRESAR.</w:t>
      </w:r>
      <w:r w:rsidRPr="00D74C95">
        <w:t xml:space="preserve"> </w:t>
      </w:r>
    </w:p>
    <w:p w:rsidR="00FD4219" w:rsidRDefault="00FD4219" w:rsidP="00D74C95">
      <w:r>
        <w:t>Cuenta con un botón VOLVER que nos mandará de nuevo al formulario Inicio.</w:t>
      </w:r>
    </w:p>
    <w:p w:rsidR="00FD4219" w:rsidRPr="00D61E3E" w:rsidRDefault="00FD4219" w:rsidP="00D61E3E">
      <w:r>
        <w:t>Al presionar el botón INGRESAR nos mostrará por pantalla los datos del vehículo y su fecha de revisión (fecha del día)</w:t>
      </w:r>
      <w:r w:rsidRPr="00D61E3E">
        <w:t>:</w:t>
      </w:r>
    </w:p>
    <w:p w:rsidR="00FD4219" w:rsidRDefault="00FD4219" w:rsidP="007D3E95">
      <w:r>
        <w:pict>
          <v:shape id="_x0000_i1059" type="#_x0000_t75" style="width:447.75pt;height:184.5pt">
            <v:imagedata r:id="rId39" o:title=""/>
          </v:shape>
        </w:pict>
      </w:r>
    </w:p>
    <w:p w:rsidR="00FD4219" w:rsidRDefault="00FD4219" w:rsidP="007D3E95"/>
    <w:p w:rsidR="00FD4219" w:rsidRDefault="00FD4219" w:rsidP="007D3E95"/>
    <w:p w:rsidR="00FD4219" w:rsidRDefault="00FD4219" w:rsidP="007D3E95">
      <w:r>
        <w:t>------------------------------------------------------------------------------------------------------------------------------</w:t>
      </w:r>
    </w:p>
    <w:p w:rsidR="00FD4219" w:rsidRDefault="00FD4219" w:rsidP="007D3E95">
      <w:r>
        <w:rPr>
          <w:noProof/>
          <w:lang w:val="es-AR" w:eastAsia="es-AR"/>
        </w:rPr>
        <w:pict>
          <v:line id="_x0000_s1158" style="position:absolute;z-index:251719168" from="-18pt,187.1pt" to="9pt,187.1pt">
            <v:stroke endarrow="block"/>
          </v:line>
        </w:pict>
      </w:r>
      <w:r>
        <w:rPr>
          <w:noProof/>
          <w:lang w:val="es-AR" w:eastAsia="es-AR"/>
        </w:rPr>
        <w:pict>
          <v:line id="_x0000_s1159" style="position:absolute;z-index:251718144" from="0,124.1pt" to="54pt,124.1pt">
            <v:stroke endarrow="block"/>
          </v:line>
        </w:pict>
      </w:r>
      <w:r>
        <w:rPr>
          <w:noProof/>
          <w:lang w:val="es-AR" w:eastAsia="es-AR"/>
        </w:rPr>
        <w:pict>
          <v:rect id="_x0000_s1160" style="position:absolute;margin-left:54pt;margin-top:115.1pt;width:63pt;height:27pt;flip:y;z-index:251717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61" style="position:absolute;margin-left:-1in;margin-top:106.1pt;width:69pt;height:36pt;z-index:251716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61">
              <w:txbxContent>
                <w:p w:rsidR="00FD4219" w:rsidRPr="00A57F2A" w:rsidRDefault="00FD4219" w:rsidP="00D61E3E">
                  <w:pPr>
                    <w:jc w:val="center"/>
                    <w:rPr>
                      <w:lang w:val="es-AR"/>
                    </w:rPr>
                  </w:pPr>
                  <w:r>
                    <w:rPr>
                      <w:lang w:val="es-AR"/>
                    </w:rPr>
                    <w:t>BOTON REGISTRAR</w:t>
                  </w:r>
                </w:p>
              </w:txbxContent>
            </v:textbox>
          </v:rect>
        </w:pict>
      </w:r>
      <w:r>
        <w:rPr>
          <w:noProof/>
          <w:lang w:val="es-AR" w:eastAsia="es-AR"/>
        </w:rPr>
        <w:pict>
          <v:rect id="_x0000_s1162" style="position:absolute;margin-left:-1in;margin-top:169.1pt;width:54pt;height:36pt;z-index:251715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62">
              <w:txbxContent>
                <w:p w:rsidR="00FD4219" w:rsidRPr="00A57F2A" w:rsidRDefault="00FD4219" w:rsidP="00D61E3E">
                  <w:pPr>
                    <w:jc w:val="center"/>
                    <w:rPr>
                      <w:lang w:val="es-AR"/>
                    </w:rPr>
                  </w:pPr>
                  <w:r>
                    <w:rPr>
                      <w:lang w:val="es-AR"/>
                    </w:rPr>
                    <w:t>BOTON VOLVER</w:t>
                  </w:r>
                </w:p>
              </w:txbxContent>
            </v:textbox>
          </v:rect>
        </w:pict>
      </w:r>
      <w:r>
        <w:rPr>
          <w:noProof/>
          <w:lang w:val="es-AR" w:eastAsia="es-AR"/>
        </w:rPr>
        <w:pict>
          <v:rect id="_x0000_s1163" style="position:absolute;margin-left:9pt;margin-top:169.1pt;width:81pt;height:36pt;flip:y;z-index:251714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pict>
          <v:shape id="_x0000_i1060" type="#_x0000_t75" style="width:308.25pt;height:216.75pt">
            <v:imagedata r:id="rId40" o:title=""/>
          </v:shape>
        </w:pict>
      </w:r>
    </w:p>
    <w:p w:rsidR="00FD4219" w:rsidRDefault="00FD4219" w:rsidP="007D3E95">
      <w:r>
        <w:t>Esta pantalla nos pedirá que ingresemos el id del Alumno que fue evaluado, el id de su Instructor, la calificación de la evaluación y que seleccionemos el curso que tomó. Para registrar esta nota debemos presionar el botón REGISTRAR.</w:t>
      </w:r>
    </w:p>
    <w:p w:rsidR="00FD4219" w:rsidRDefault="00FD4219" w:rsidP="007D3E95">
      <w:r>
        <w:t>Cuenta con un botón VOLVER que nos mandará de nuevo al formulario Inicio.</w:t>
      </w:r>
    </w:p>
    <w:p w:rsidR="00FD4219" w:rsidRPr="00D61E3E" w:rsidRDefault="00FD4219" w:rsidP="007D3E95">
      <w:r>
        <w:t>------------------------------------------------------------------------------------------------------------------------------</w:t>
      </w:r>
    </w:p>
    <w:p w:rsidR="00FD4219" w:rsidRDefault="00FD4219" w:rsidP="007D3E95">
      <w:r>
        <w:rPr>
          <w:noProof/>
          <w:lang w:val="es-AR" w:eastAsia="es-AR"/>
        </w:rPr>
        <w:pict>
          <v:line id="_x0000_s1164" style="position:absolute;z-index:251732480" from="-18pt,261pt" to="18pt,261pt">
            <v:stroke endarrow="block"/>
          </v:line>
        </w:pict>
      </w:r>
      <w:r>
        <w:rPr>
          <w:noProof/>
          <w:lang w:val="es-AR" w:eastAsia="es-AR"/>
        </w:rPr>
        <w:pict>
          <v:line id="_x0000_s1165" style="position:absolute;flip:y;z-index:251731456" from="45pt,63pt" to="45pt,90pt">
            <v:stroke endarrow="block"/>
          </v:line>
        </w:pict>
      </w:r>
      <w:r>
        <w:rPr>
          <w:noProof/>
          <w:lang w:val="es-AR" w:eastAsia="es-AR"/>
        </w:rPr>
        <w:pict>
          <v:rect id="_x0000_s1166" style="position:absolute;margin-left:18pt;margin-top:27pt;width:1in;height:36pt;flip:y;z-index:251730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67" style="position:absolute;margin-left:18pt;margin-top:243pt;width:63pt;height:36pt;flip:y;z-index:251729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68" style="position:absolute;margin-left:18pt;margin-top:90pt;width:114pt;height:42pt;z-index:251724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68">
              <w:txbxContent>
                <w:p w:rsidR="00FD4219" w:rsidRPr="00A57F2A" w:rsidRDefault="00FD4219" w:rsidP="00B67703">
                  <w:pPr>
                    <w:jc w:val="center"/>
                    <w:rPr>
                      <w:lang w:val="es-AR"/>
                    </w:rPr>
                  </w:pPr>
                  <w:r>
                    <w:rPr>
                      <w:lang w:val="es-AR"/>
                    </w:rPr>
                    <w:t>BOTON CALCULAR MONTO DE ENTRADA</w:t>
                  </w:r>
                </w:p>
              </w:txbxContent>
            </v:textbox>
          </v:rect>
        </w:pict>
      </w:r>
      <w:r>
        <w:rPr>
          <w:noProof/>
          <w:lang w:val="es-AR" w:eastAsia="es-AR"/>
        </w:rPr>
        <w:pict>
          <v:rect id="_x0000_s1169" style="position:absolute;margin-left:-81pt;margin-top:243pt;width:60pt;height:42pt;z-index:251723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69">
              <w:txbxContent>
                <w:p w:rsidR="00FD4219" w:rsidRPr="00A57F2A" w:rsidRDefault="00FD4219" w:rsidP="00B67703">
                  <w:pPr>
                    <w:jc w:val="center"/>
                    <w:rPr>
                      <w:lang w:val="es-AR"/>
                    </w:rPr>
                  </w:pPr>
                  <w:r>
                    <w:rPr>
                      <w:lang w:val="es-AR"/>
                    </w:rPr>
                    <w:t>BOTON VOLVER</w:t>
                  </w:r>
                </w:p>
              </w:txbxContent>
            </v:textbox>
          </v:rect>
        </w:pict>
      </w:r>
      <w:r>
        <w:pict>
          <v:shape id="_x0000_i1061" type="#_x0000_t75" style="width:420pt;height:291.75pt">
            <v:imagedata r:id="rId41" o:title=""/>
          </v:shape>
        </w:pict>
      </w:r>
    </w:p>
    <w:p w:rsidR="00FD4219" w:rsidRDefault="00FD4219" w:rsidP="007D3E95">
      <w:r>
        <w:t>Esta pantalla nos permite calcular el Monto de Entrada del día. Para calcularlo debemos presionar el botón CALCULAR MONTO DE ENTRADA, y nos mostrará el resultado en pantalla.</w:t>
      </w:r>
    </w:p>
    <w:p w:rsidR="00FD4219" w:rsidRDefault="00FD4219" w:rsidP="007D3E95">
      <w:r>
        <w:t>En el caso de que sea fin de mes, previo a mostrarnos esta pantalla, nos permitirá calcular el Monto de Salida del mes, presionando el botón CALCULAR MONTO DE SALIDA</w:t>
      </w:r>
      <w:r w:rsidRPr="00782EF2">
        <w:t>:</w:t>
      </w:r>
    </w:p>
    <w:p w:rsidR="00FD4219" w:rsidRDefault="00FD4219" w:rsidP="007D3E95">
      <w:r>
        <w:rPr>
          <w:noProof/>
          <w:lang w:val="es-AR" w:eastAsia="es-AR"/>
        </w:rPr>
        <w:pict>
          <v:line id="_x0000_s1170" style="position:absolute;z-index:251734528" from="-18pt,260.25pt" to="18pt,260.25pt">
            <v:stroke endarrow="block"/>
          </v:line>
        </w:pict>
      </w:r>
      <w:r>
        <w:rPr>
          <w:noProof/>
          <w:lang w:val="es-AR" w:eastAsia="es-AR"/>
        </w:rPr>
        <w:pict>
          <v:line id="_x0000_s1171" style="position:absolute;flip:y;z-index:251733504" from="45pt,62.25pt" to="45pt,89.25pt">
            <v:stroke endarrow="block"/>
          </v:line>
        </w:pict>
      </w:r>
      <w:r>
        <w:rPr>
          <w:noProof/>
          <w:lang w:val="es-AR" w:eastAsia="es-AR"/>
        </w:rPr>
        <w:pict>
          <v:rect id="_x0000_s1172" style="position:absolute;margin-left:18pt;margin-top:242.25pt;width:63pt;height:45pt;z-index:251727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73" style="position:absolute;margin-left:18pt;margin-top:26.25pt;width:1in;height:36pt;flip:y;z-index:251726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74" style="position:absolute;margin-left:-81pt;margin-top:242.25pt;width:60pt;height:42pt;z-index:251722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74">
              <w:txbxContent>
                <w:p w:rsidR="00FD4219" w:rsidRPr="00A57F2A" w:rsidRDefault="00FD4219" w:rsidP="00B67703">
                  <w:pPr>
                    <w:jc w:val="center"/>
                    <w:rPr>
                      <w:lang w:val="es-AR"/>
                    </w:rPr>
                  </w:pPr>
                  <w:r>
                    <w:rPr>
                      <w:lang w:val="es-AR"/>
                    </w:rPr>
                    <w:t>BOTON VOLVER</w:t>
                  </w:r>
                </w:p>
              </w:txbxContent>
            </v:textbox>
          </v:rect>
        </w:pict>
      </w:r>
      <w:r>
        <w:rPr>
          <w:noProof/>
          <w:lang w:val="es-AR" w:eastAsia="es-AR"/>
        </w:rPr>
        <w:pict>
          <v:rect id="_x0000_s1175" style="position:absolute;margin-left:9pt;margin-top:89.25pt;width:114pt;height:42pt;z-index:251721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75">
              <w:txbxContent>
                <w:p w:rsidR="00FD4219" w:rsidRPr="00A57F2A" w:rsidRDefault="00FD4219" w:rsidP="00FD0831">
                  <w:pPr>
                    <w:jc w:val="center"/>
                    <w:rPr>
                      <w:lang w:val="es-AR"/>
                    </w:rPr>
                  </w:pPr>
                  <w:r>
                    <w:rPr>
                      <w:lang w:val="es-AR"/>
                    </w:rPr>
                    <w:t>BOTON CALCULAR MONTO DE SALIDA</w:t>
                  </w:r>
                </w:p>
              </w:txbxContent>
            </v:textbox>
          </v:rect>
        </w:pict>
      </w:r>
      <w:r w:rsidRPr="00782EF2">
        <w:rPr>
          <w:snapToGrid w:val="0"/>
          <w:color w:val="000000"/>
          <w:w w:val="0"/>
          <w:sz w:val="2"/>
          <w:u w:color="000000"/>
          <w:bdr w:val="none" w:sz="0" w:space="0" w:color="000000"/>
          <w:shd w:val="clear" w:color="000000" w:fill="000000"/>
        </w:rPr>
        <w:t xml:space="preserve"> </w:t>
      </w:r>
      <w:r>
        <w:pict>
          <v:shape id="_x0000_i1062" type="#_x0000_t75" style="width:420pt;height:291.75pt">
            <v:imagedata r:id="rId42" o:title=""/>
          </v:shape>
        </w:pict>
      </w:r>
    </w:p>
    <w:p w:rsidR="00FD4219" w:rsidRDefault="00FD4219" w:rsidP="007D3E95">
      <w:r>
        <w:t>Ambas pantallas cuentan con un botón VOLVER que nos mandará de nuevo al formulario Inicio</w:t>
      </w:r>
    </w:p>
    <w:p w:rsidR="00FD4219" w:rsidRDefault="00FD4219" w:rsidP="007D3E95"/>
    <w:p w:rsidR="00FD4219" w:rsidRDefault="00FD4219" w:rsidP="007D3E95">
      <w:r>
        <w:t>En el caso de que no haya habido entradas (pagos) en el día nos aparecerá el siguiente mensaje</w:t>
      </w:r>
      <w:r w:rsidRPr="00FD0831">
        <w:t>:</w:t>
      </w:r>
    </w:p>
    <w:p w:rsidR="00FD4219" w:rsidRDefault="00FD4219" w:rsidP="007D3E95">
      <w:r>
        <w:pict>
          <v:shape id="_x0000_i1063" type="#_x0000_t75" style="width:174pt;height:108pt">
            <v:imagedata r:id="rId43" o:title=""/>
          </v:shape>
        </w:pict>
      </w:r>
    </w:p>
    <w:p w:rsidR="00FD4219" w:rsidRDefault="00FD4219" w:rsidP="007D3E95"/>
    <w:p w:rsidR="00FD4219" w:rsidRDefault="00FD4219" w:rsidP="007D3E95">
      <w:r>
        <w:rPr>
          <w:noProof/>
          <w:lang w:val="es-AR" w:eastAsia="es-AR"/>
        </w:rPr>
        <w:pict>
          <v:line id="_x0000_s1176" style="position:absolute;flip:x;z-index:251735552" from="90pt,122.8pt" to="162pt,122.8pt">
            <v:stroke endarrow="block"/>
          </v:line>
        </w:pict>
      </w:r>
      <w:r>
        <w:rPr>
          <w:noProof/>
          <w:lang w:val="es-AR" w:eastAsia="es-AR"/>
        </w:rPr>
        <w:pict>
          <v:rect id="_x0000_s1177" style="position:absolute;margin-left:18pt;margin-top:104.8pt;width:1in;height:45pt;flip:y;z-index:251728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" filled="f" strokecolor="#f79646" strokeweight="2pt"/>
        </w:pict>
      </w:r>
      <w:r>
        <w:rPr>
          <w:noProof/>
          <w:lang w:val="es-AR" w:eastAsia="es-AR"/>
        </w:rPr>
        <w:pict>
          <v:rect id="_x0000_s1178" style="position:absolute;margin-left:162pt;margin-top:104.8pt;width:99pt;height:42pt;z-index:251725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" strokecolor="#f79646" strokeweight="2pt">
            <v:textbox style="mso-next-textbox:#_x0000_s1178">
              <w:txbxContent>
                <w:p w:rsidR="00FD4219" w:rsidRPr="00A57F2A" w:rsidRDefault="00FD4219" w:rsidP="00B67703">
                  <w:pPr>
                    <w:jc w:val="center"/>
                    <w:rPr>
                      <w:lang w:val="es-AR"/>
                    </w:rPr>
                  </w:pPr>
                  <w:r>
                    <w:rPr>
                      <w:lang w:val="es-AR"/>
                    </w:rPr>
                    <w:t>BOTON CALCULAR SALDO FINAL</w:t>
                  </w:r>
                </w:p>
              </w:txbxContent>
            </v:textbox>
          </v:rect>
        </w:pict>
      </w:r>
      <w:r>
        <w:pict>
          <v:shape id="_x0000_i1064" type="#_x0000_t75" style="width:423.75pt;height:291.75pt">
            <v:imagedata r:id="rId44" o:title=""/>
          </v:shape>
        </w:pict>
      </w:r>
    </w:p>
    <w:p w:rsidR="00FD4219" w:rsidRDefault="00FD4219" w:rsidP="007D3E95">
      <w:r>
        <w:t>En esta pantalla nos mostrará el botón CALCULAR SALDO FINAL. Al presionarlo, nos mostrará en pantalla los datos del Cierre de Caja:</w:t>
      </w:r>
    </w:p>
    <w:p w:rsidR="00FD4219" w:rsidRPr="00FD0831" w:rsidRDefault="00FD4219" w:rsidP="007D3E95">
      <w:r>
        <w:pict>
          <v:shape id="_x0000_i1065" type="#_x0000_t75" style="width:485.25pt;height:337.5pt">
            <v:imagedata r:id="rId45" o:title=""/>
          </v:shape>
        </w:pict>
      </w:r>
    </w:p>
    <w:p w:rsidR="00FD4219" w:rsidRPr="00FD0831" w:rsidRDefault="00FD4219" w:rsidP="007D3E95">
      <w:pPr>
        <w:rPr>
          <w:lang w:val="es-AR"/>
        </w:rPr>
      </w:pPr>
    </w:p>
    <w:sectPr w:rsidR="00FD4219" w:rsidRPr="00FD0831" w:rsidSect="00D66AD8">
      <w:headerReference w:type="default" r:id="rId46"/>
      <w:footerReference w:type="even" r:id="rId47"/>
      <w:footerReference w:type="default" r:id="rId4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4219" w:rsidRDefault="00FD4219">
      <w:r>
        <w:separator/>
      </w:r>
    </w:p>
  </w:endnote>
  <w:endnote w:type="continuationSeparator" w:id="0">
    <w:p w:rsidR="00FD4219" w:rsidRDefault="00FD42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219" w:rsidRDefault="00FD4219" w:rsidP="004610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D4219" w:rsidRDefault="00FD4219" w:rsidP="00D66AD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219" w:rsidRDefault="00FD4219" w:rsidP="004610C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D4219" w:rsidRPr="00D66AD8" w:rsidRDefault="00FD4219" w:rsidP="00D66AD8">
    <w:pPr>
      <w:pStyle w:val="Footer"/>
      <w:ind w:right="360"/>
      <w:rPr>
        <w:i/>
      </w:rPr>
    </w:pPr>
    <w:r>
      <w:t xml:space="preserve">Escuela de Manejo </w:t>
    </w:r>
    <w:r>
      <w:rPr>
        <w:i/>
      </w:rPr>
      <w:t>Mascher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4219" w:rsidRDefault="00FD4219">
      <w:r>
        <w:separator/>
      </w:r>
    </w:p>
  </w:footnote>
  <w:footnote w:type="continuationSeparator" w:id="0">
    <w:p w:rsidR="00FD4219" w:rsidRDefault="00FD42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219" w:rsidRPr="00D66AD8" w:rsidRDefault="00FD4219" w:rsidP="00D66AD8">
    <w:pPr>
      <w:pStyle w:val="Header"/>
      <w:jc w:val="center"/>
      <w:rPr>
        <w:lang w:val="es-AR"/>
      </w:rPr>
    </w:pPr>
    <w:r>
      <w:rPr>
        <w:lang w:val="es-AR"/>
      </w:rPr>
      <w:t>MATTOS, Ignacio</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468A3"/>
    <w:rsid w:val="00076D8D"/>
    <w:rsid w:val="001059DB"/>
    <w:rsid w:val="00112140"/>
    <w:rsid w:val="00113DEF"/>
    <w:rsid w:val="00120A3D"/>
    <w:rsid w:val="001C153B"/>
    <w:rsid w:val="001D722A"/>
    <w:rsid w:val="00265F3A"/>
    <w:rsid w:val="002663A7"/>
    <w:rsid w:val="00267868"/>
    <w:rsid w:val="002A0C3C"/>
    <w:rsid w:val="002F5363"/>
    <w:rsid w:val="00305E23"/>
    <w:rsid w:val="004610CF"/>
    <w:rsid w:val="00483CEB"/>
    <w:rsid w:val="004D07F8"/>
    <w:rsid w:val="005C77C8"/>
    <w:rsid w:val="0060777B"/>
    <w:rsid w:val="006B5930"/>
    <w:rsid w:val="00782EF2"/>
    <w:rsid w:val="007C06F0"/>
    <w:rsid w:val="007D3E95"/>
    <w:rsid w:val="00812F82"/>
    <w:rsid w:val="00817C13"/>
    <w:rsid w:val="008343C8"/>
    <w:rsid w:val="008720DB"/>
    <w:rsid w:val="009D35CA"/>
    <w:rsid w:val="00A14742"/>
    <w:rsid w:val="00A23667"/>
    <w:rsid w:val="00A468A3"/>
    <w:rsid w:val="00A57F2A"/>
    <w:rsid w:val="00B147FD"/>
    <w:rsid w:val="00B67703"/>
    <w:rsid w:val="00C87026"/>
    <w:rsid w:val="00CB7BE4"/>
    <w:rsid w:val="00D61E3E"/>
    <w:rsid w:val="00D66AD8"/>
    <w:rsid w:val="00D74C95"/>
    <w:rsid w:val="00EA23B8"/>
    <w:rsid w:val="00EB7926"/>
    <w:rsid w:val="00ED5554"/>
    <w:rsid w:val="00F22E3D"/>
    <w:rsid w:val="00FB3048"/>
    <w:rsid w:val="00FD0831"/>
    <w:rsid w:val="00FD4219"/>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martTagType w:namespaceuri="urn:schemas-microsoft-com:office:smarttags" w:name="metricconverter"/>
  <w:shapeDefaults>
    <o:shapedefaults v:ext="edit" spidmax="11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363"/>
    <w:pPr>
      <w:spacing w:after="200" w:line="276" w:lineRule="auto"/>
    </w:pPr>
    <w:rPr>
      <w:lang w:val="es-E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120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20A3D"/>
    <w:rPr>
      <w:rFonts w:ascii="Tahoma" w:hAnsi="Tahoma" w:cs="Tahoma"/>
      <w:sz w:val="16"/>
      <w:szCs w:val="16"/>
    </w:rPr>
  </w:style>
  <w:style w:type="paragraph" w:styleId="Footer">
    <w:name w:val="footer"/>
    <w:basedOn w:val="Normal"/>
    <w:link w:val="FooterChar"/>
    <w:uiPriority w:val="99"/>
    <w:rsid w:val="00D66AD8"/>
    <w:pPr>
      <w:tabs>
        <w:tab w:val="center" w:pos="4252"/>
        <w:tab w:val="right" w:pos="8504"/>
      </w:tabs>
    </w:pPr>
  </w:style>
  <w:style w:type="character" w:customStyle="1" w:styleId="FooterChar">
    <w:name w:val="Footer Char"/>
    <w:basedOn w:val="DefaultParagraphFont"/>
    <w:link w:val="Footer"/>
    <w:uiPriority w:val="99"/>
    <w:semiHidden/>
    <w:rsid w:val="00083C78"/>
    <w:rPr>
      <w:lang w:val="es-ES" w:eastAsia="en-US"/>
    </w:rPr>
  </w:style>
  <w:style w:type="character" w:styleId="PageNumber">
    <w:name w:val="page number"/>
    <w:basedOn w:val="DefaultParagraphFont"/>
    <w:uiPriority w:val="99"/>
    <w:rsid w:val="00D66AD8"/>
    <w:rPr>
      <w:rFonts w:cs="Times New Roman"/>
    </w:rPr>
  </w:style>
  <w:style w:type="paragraph" w:styleId="Header">
    <w:name w:val="header"/>
    <w:basedOn w:val="Normal"/>
    <w:link w:val="HeaderChar"/>
    <w:uiPriority w:val="99"/>
    <w:rsid w:val="00D66AD8"/>
    <w:pPr>
      <w:tabs>
        <w:tab w:val="center" w:pos="4252"/>
        <w:tab w:val="right" w:pos="8504"/>
      </w:tabs>
    </w:pPr>
  </w:style>
  <w:style w:type="character" w:customStyle="1" w:styleId="HeaderChar">
    <w:name w:val="Header Char"/>
    <w:basedOn w:val="DefaultParagraphFont"/>
    <w:link w:val="Header"/>
    <w:uiPriority w:val="99"/>
    <w:semiHidden/>
    <w:rsid w:val="00083C78"/>
    <w:rPr>
      <w:lang w:val="es-E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2950</TotalTime>
  <Pages>25</Pages>
  <Words>1470</Words>
  <Characters>8088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Mattos Ignacio</dc:creator>
  <cp:keywords/>
  <dc:description/>
  <cp:lastModifiedBy>Alumno</cp:lastModifiedBy>
  <cp:revision>9</cp:revision>
  <dcterms:created xsi:type="dcterms:W3CDTF">2016-12-07T14:26:00Z</dcterms:created>
  <dcterms:modified xsi:type="dcterms:W3CDTF">2016-12-12T11:54:00Z</dcterms:modified>
</cp:coreProperties>
</file>